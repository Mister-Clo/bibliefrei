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ausimple4"/>
        <w:tblpPr w:leftFromText="180" w:rightFromText="180" w:vertAnchor="text" w:horzAnchor="page" w:tblpX="841" w:tblpY="10467"/>
        <w:tblW w:w="9499" w:type="dxa"/>
        <w:tblLook w:val="04A0" w:firstRow="1" w:lastRow="0" w:firstColumn="1" w:lastColumn="0" w:noHBand="0" w:noVBand="1"/>
      </w:tblPr>
      <w:tblGrid>
        <w:gridCol w:w="9499"/>
      </w:tblGrid>
      <w:tr w:rsidR="000F1DCE" w14:paraId="1E029A0F" w14:textId="77777777" w:rsidTr="00CB4A4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p w14:paraId="24CE6B99" w14:textId="24D0C561" w:rsidR="000F1DCE" w:rsidRPr="00616989" w:rsidRDefault="00BA143E" w:rsidP="00CB4A4D">
            <w:pPr>
              <w:spacing w:after="200"/>
              <w:rPr>
                <w:smallCaps/>
              </w:rPr>
            </w:pPr>
            <w:r w:rsidRPr="00616989">
              <w:rPr>
                <w:smallCaps/>
                <w:noProof/>
                <w:lang w:bidi="fr-FR"/>
              </w:rPr>
              <mc:AlternateContent>
                <mc:Choice Requires="wps">
                  <w:drawing>
                    <wp:anchor distT="0" distB="0" distL="114300" distR="114300" simplePos="0" relativeHeight="251646976" behindDoc="0" locked="0" layoutInCell="1" allowOverlap="1" wp14:anchorId="1BE957C9" wp14:editId="13EB0220">
                      <wp:simplePos x="0" y="0"/>
                      <wp:positionH relativeFrom="column">
                        <wp:posOffset>-20955</wp:posOffset>
                      </wp:positionH>
                      <wp:positionV relativeFrom="paragraph">
                        <wp:posOffset>321310</wp:posOffset>
                      </wp:positionV>
                      <wp:extent cx="5284470" cy="438785"/>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5284470" cy="4387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E58359" w14:textId="1449F7C3" w:rsidR="000F1DCE" w:rsidRPr="00BA143E" w:rsidRDefault="00BA143E" w:rsidP="000F1DCE">
                                  <w:pPr>
                                    <w:pStyle w:val="Sous-titre"/>
                                    <w:rPr>
                                      <w:color w:val="FFFFFF" w:themeColor="background1"/>
                                      <w:sz w:val="36"/>
                                      <w:szCs w:val="36"/>
                                    </w:rPr>
                                  </w:pPr>
                                  <w:r w:rsidRPr="00BA143E">
                                    <w:rPr>
                                      <w:color w:val="FFFFFF" w:themeColor="background1"/>
                                      <w:sz w:val="36"/>
                                      <w:szCs w:val="36"/>
                                      <w:lang w:bidi="fr-FR"/>
                                    </w:rPr>
                                    <w:t>Projet de programmation web Avancée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E957C9" id="_x0000_t202" coordsize="21600,21600" o:spt="202" path="m,l,21600r21600,l21600,xe">
                      <v:stroke joinstyle="miter"/>
                      <v:path gradientshapeok="t" o:connecttype="rect"/>
                    </v:shapetype>
                    <v:shape id="Zone de texte 13" o:spid="_x0000_s1026" type="#_x0000_t202" style="position:absolute;margin-left:-1.65pt;margin-top:25.3pt;width:416.1pt;height:34.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" filled="f" stroked="f">
                      <v:textbox>
                        <w:txbxContent>
                          <w:p w14:paraId="59E58359" w14:textId="1449F7C3" w:rsidR="000F1DCE" w:rsidRPr="00BA143E" w:rsidRDefault="00BA143E" w:rsidP="000F1DCE">
                            <w:pPr>
                              <w:pStyle w:val="Sous-titre"/>
                              <w:rPr>
                                <w:color w:val="FFFFFF" w:themeColor="background1"/>
                                <w:sz w:val="36"/>
                                <w:szCs w:val="36"/>
                              </w:rPr>
                            </w:pPr>
                            <w:r w:rsidRPr="00BA143E">
                              <w:rPr>
                                <w:color w:val="FFFFFF" w:themeColor="background1"/>
                                <w:sz w:val="36"/>
                                <w:szCs w:val="36"/>
                                <w:lang w:bidi="fr-FR"/>
                              </w:rPr>
                              <w:t>Projet de programmation web Avancée</w:t>
                            </w:r>
                          </w:p>
                        </w:txbxContent>
                      </v:textbox>
                    </v:shape>
                  </w:pict>
                </mc:Fallback>
              </mc:AlternateContent>
            </w:r>
          </w:p>
        </w:tc>
      </w:tr>
      <w:tr w:rsidR="000F1DCE" w14:paraId="0DF8B3B7" w14:textId="77777777"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64DD043E" w14:textId="0EEFE92B" w:rsidR="000F1DCE" w:rsidRPr="00616989" w:rsidRDefault="000F1DCE" w:rsidP="00CB4A4D">
            <w:pPr>
              <w:spacing w:after="200"/>
              <w:rPr>
                <w:smallCaps/>
              </w:rPr>
            </w:pPr>
          </w:p>
        </w:tc>
      </w:tr>
    </w:tbl>
    <w:tbl>
      <w:tblPr>
        <w:tblStyle w:val="Tableausimple4"/>
        <w:tblpPr w:leftFromText="180" w:rightFromText="180" w:vertAnchor="text" w:horzAnchor="margin" w:tblpY="-669"/>
        <w:tblW w:w="9499" w:type="dxa"/>
        <w:tblLook w:val="04A0" w:firstRow="1" w:lastRow="0" w:firstColumn="1" w:lastColumn="0" w:noHBand="0" w:noVBand="1"/>
      </w:tblPr>
      <w:tblGrid>
        <w:gridCol w:w="9499"/>
      </w:tblGrid>
      <w:tr w:rsidR="00CB4A4D" w14:paraId="0F48D0FD" w14:textId="77777777"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19132A41" w14:textId="77777777" w:rsidR="00CB4A4D" w:rsidRPr="00616989" w:rsidRDefault="00CB4A4D" w:rsidP="00CB4A4D">
            <w:pPr>
              <w:spacing w:after="200"/>
              <w:rPr>
                <w:smallCaps/>
              </w:rPr>
            </w:pPr>
            <w:r w:rsidRPr="00616989">
              <w:rPr>
                <w:smallCaps/>
                <w:noProof/>
                <w:lang w:bidi="fr-FR"/>
              </w:rPr>
              <mc:AlternateContent>
                <mc:Choice Requires="wps">
                  <w:drawing>
                    <wp:inline distT="0" distB="0" distL="0" distR="0" wp14:anchorId="6FBD169D" wp14:editId="39BD532D">
                      <wp:extent cx="5284520" cy="439387"/>
                      <wp:effectExtent l="0" t="0" r="0" b="0"/>
                      <wp:docPr id="16" name="Zone de texte 16"/>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AD5FA7" w14:textId="0FCB7231" w:rsidR="00CB4A4D" w:rsidRPr="00CB4A4D" w:rsidRDefault="00336E54" w:rsidP="00CB4A4D">
                                  <w:pPr>
                                    <w:pStyle w:val="Sous-titre"/>
                                    <w:rPr>
                                      <w:color w:val="FFFFFF" w:themeColor="background1"/>
                                    </w:rPr>
                                  </w:pPr>
                                  <w:r>
                                    <w:rPr>
                                      <w:color w:val="FFFFFF" w:themeColor="background1"/>
                                      <w:lang w:bidi="fr-FR"/>
                                    </w:rPr>
                                    <w:t>15/05/</w:t>
                                  </w:r>
                                  <w:r w:rsidR="00BA143E">
                                    <w:rPr>
                                      <w:color w:val="FFFFFF" w:themeColor="background1"/>
                                      <w:lang w:bidi="fr-FR"/>
                                    </w:rPr>
                                    <w:t>2022</w:t>
                                  </w:r>
                                  <w:r w:rsidR="00CB4A4D">
                                    <w:rPr>
                                      <w:color w:val="FFFFFF" w:themeColor="background1"/>
                                      <w:lang w:bidi="fr-FR"/>
                                    </w:rPr>
                                    <w:t xml:space="preserve"> | </w:t>
                                  </w:r>
                                  <w:r w:rsidR="00BA143E">
                                    <w:rPr>
                                      <w:color w:val="FFFFFF" w:themeColor="background1"/>
                                      <w:lang w:bidi="fr-FR"/>
                                    </w:rPr>
                                    <w:t>Promotion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BD169D" id="Zone de texte 16" o:spid="_x0000_s1027"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" filled="f" stroked="f">
                      <v:textbox>
                        <w:txbxContent>
                          <w:p w14:paraId="19AD5FA7" w14:textId="0FCB7231" w:rsidR="00CB4A4D" w:rsidRPr="00CB4A4D" w:rsidRDefault="00336E54" w:rsidP="00CB4A4D">
                            <w:pPr>
                              <w:pStyle w:val="Sous-titre"/>
                              <w:rPr>
                                <w:color w:val="FFFFFF" w:themeColor="background1"/>
                              </w:rPr>
                            </w:pPr>
                            <w:r>
                              <w:rPr>
                                <w:color w:val="FFFFFF" w:themeColor="background1"/>
                                <w:lang w:bidi="fr-FR"/>
                              </w:rPr>
                              <w:t>15/05/</w:t>
                            </w:r>
                            <w:r w:rsidR="00BA143E">
                              <w:rPr>
                                <w:color w:val="FFFFFF" w:themeColor="background1"/>
                                <w:lang w:bidi="fr-FR"/>
                              </w:rPr>
                              <w:t>2022</w:t>
                            </w:r>
                            <w:r w:rsidR="00CB4A4D">
                              <w:rPr>
                                <w:color w:val="FFFFFF" w:themeColor="background1"/>
                                <w:lang w:bidi="fr-FR"/>
                              </w:rPr>
                              <w:t xml:space="preserve"> | </w:t>
                            </w:r>
                            <w:r w:rsidR="00BA143E">
                              <w:rPr>
                                <w:color w:val="FFFFFF" w:themeColor="background1"/>
                                <w:lang w:bidi="fr-FR"/>
                              </w:rPr>
                              <w:t>Promotion : 2024</w:t>
                            </w:r>
                          </w:p>
                        </w:txbxContent>
                      </v:textbox>
                      <w10:anchorlock/>
                    </v:shape>
                  </w:pict>
                </mc:Fallback>
              </mc:AlternateContent>
            </w:r>
          </w:p>
        </w:tc>
      </w:tr>
    </w:tbl>
    <w:sdt>
      <w:sdtPr>
        <w:rPr>
          <w:b/>
        </w:rPr>
        <w:id w:val="805429490"/>
        <w:docPartObj>
          <w:docPartGallery w:val="Cover Pages"/>
          <w:docPartUnique/>
        </w:docPartObj>
      </w:sdtPr>
      <w:sdtEndPr/>
      <w:sdtContent>
        <w:p w14:paraId="7786376C" w14:textId="25FD2D23" w:rsidR="00CB4A4D" w:rsidRDefault="00CF3127">
          <w:pPr>
            <w:spacing w:after="200"/>
            <w:rPr>
              <w:b/>
            </w:rPr>
          </w:pPr>
          <w:r>
            <w:rPr>
              <w:b/>
              <w:noProof/>
              <w:lang w:bidi="fr-FR"/>
            </w:rPr>
            <mc:AlternateContent>
              <mc:Choice Requires="wps">
                <w:drawing>
                  <wp:anchor distT="0" distB="0" distL="114300" distR="114300" simplePos="0" relativeHeight="251644928" behindDoc="1" locked="0" layoutInCell="1" allowOverlap="1" wp14:anchorId="60BCFB12" wp14:editId="2F2CBF1D">
                    <wp:simplePos x="0" y="0"/>
                    <wp:positionH relativeFrom="column">
                      <wp:posOffset>-930113</wp:posOffset>
                    </wp:positionH>
                    <wp:positionV relativeFrom="paragraph">
                      <wp:posOffset>-961390</wp:posOffset>
                    </wp:positionV>
                    <wp:extent cx="7776210" cy="1118870"/>
                    <wp:effectExtent l="0" t="0" r="0" b="5080"/>
                    <wp:wrapNone/>
                    <wp:docPr id="10" name="Rectangle 10" descr="rectangle"/>
                    <wp:cNvGraphicFramePr/>
                    <a:graphic xmlns:a="http://schemas.openxmlformats.org/drawingml/2006/main">
                      <a:graphicData uri="http://schemas.microsoft.com/office/word/2010/wordprocessingShape">
                        <wps:wsp>
                          <wps:cNvSpPr/>
                          <wps:spPr>
                            <a:xfrm>
                              <a:off x="0" y="0"/>
                              <a:ext cx="7776210" cy="1118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13A804" id="Rectangle 10" o:spid="_x0000_s1026" alt="rectangle" style="position:absolute;margin-left:-73.25pt;margin-top:-75.7pt;width:612.3pt;height:88.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" fillcolor="#008890 [3204]" stroked="f" strokeweight="1pt"/>
                </w:pict>
              </mc:Fallback>
            </mc:AlternateContent>
          </w:r>
          <w:r>
            <w:rPr>
              <w:b/>
              <w:noProof/>
              <w:lang w:bidi="fr-FR"/>
            </w:rPr>
            <w:drawing>
              <wp:anchor distT="0" distB="0" distL="114300" distR="114300" simplePos="0" relativeHeight="251642880" behindDoc="1" locked="0" layoutInCell="1" allowOverlap="1" wp14:anchorId="1FA0E35C" wp14:editId="62AC863D">
                <wp:simplePos x="0" y="0"/>
                <wp:positionH relativeFrom="column">
                  <wp:posOffset>-959958</wp:posOffset>
                </wp:positionH>
                <wp:positionV relativeFrom="paragraph">
                  <wp:posOffset>154940</wp:posOffset>
                </wp:positionV>
                <wp:extent cx="7776210" cy="5186680"/>
                <wp:effectExtent l="0" t="0" r="0" b="0"/>
                <wp:wrapNone/>
                <wp:docPr id="6" name="Image 6" descr="table mains état" title="table mains é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8">
                          <a:extLst>
                            <a:ext uri="{28A0092B-C50C-407E-A947-70E740481C1C}">
                              <a14:useLocalDpi xmlns:a14="http://schemas.microsoft.com/office/drawing/2010/main" val="0"/>
                            </a:ext>
                          </a:extLst>
                        </a:blip>
                        <a:stretch>
                          <a:fillRect/>
                        </a:stretch>
                      </pic:blipFill>
                      <pic:spPr>
                        <a:xfrm>
                          <a:off x="0" y="0"/>
                          <a:ext cx="7776210" cy="5186680"/>
                        </a:xfrm>
                        <a:prstGeom prst="rect">
                          <a:avLst/>
                        </a:prstGeom>
                      </pic:spPr>
                    </pic:pic>
                  </a:graphicData>
                </a:graphic>
                <wp14:sizeRelH relativeFrom="margin">
                  <wp14:pctWidth>0</wp14:pctWidth>
                </wp14:sizeRelH>
                <wp14:sizeRelV relativeFrom="margin">
                  <wp14:pctHeight>0</wp14:pctHeight>
                </wp14:sizeRelV>
              </wp:anchor>
            </w:drawing>
          </w:r>
        </w:p>
        <w:p w14:paraId="73092F4E" w14:textId="6828B623" w:rsidR="00FD71E8" w:rsidRDefault="00D802A2">
          <w:pPr>
            <w:spacing w:after="200"/>
            <w:rPr>
              <w:b/>
              <w:lang w:bidi="fr-FR"/>
            </w:rPr>
          </w:pPr>
          <w:r>
            <w:rPr>
              <w:b/>
              <w:noProof/>
              <w:lang w:bidi="fr-FR"/>
            </w:rPr>
            <w:drawing>
              <wp:anchor distT="0" distB="0" distL="114300" distR="114300" simplePos="0" relativeHeight="251648000" behindDoc="0" locked="0" layoutInCell="1" allowOverlap="1" wp14:anchorId="1C863FEC" wp14:editId="0FA6AFAD">
                <wp:simplePos x="0" y="0"/>
                <wp:positionH relativeFrom="column">
                  <wp:posOffset>3134995</wp:posOffset>
                </wp:positionH>
                <wp:positionV relativeFrom="paragraph">
                  <wp:posOffset>7383780</wp:posOffset>
                </wp:positionV>
                <wp:extent cx="2982561" cy="972006"/>
                <wp:effectExtent l="0" t="0" r="0" b="0"/>
                <wp:wrapNone/>
                <wp:docPr id="1" name="Image 1"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horlog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2561" cy="972006"/>
                        </a:xfrm>
                        <a:prstGeom prst="rect">
                          <a:avLst/>
                        </a:prstGeom>
                      </pic:spPr>
                    </pic:pic>
                  </a:graphicData>
                </a:graphic>
                <wp14:sizeRelH relativeFrom="margin">
                  <wp14:pctWidth>0</wp14:pctWidth>
                </wp14:sizeRelH>
                <wp14:sizeRelV relativeFrom="margin">
                  <wp14:pctHeight>0</wp14:pctHeight>
                </wp14:sizeRelV>
              </wp:anchor>
            </w:drawing>
          </w:r>
          <w:r>
            <w:rPr>
              <w:b/>
              <w:noProof/>
              <w:lang w:bidi="fr-FR"/>
            </w:rPr>
            <mc:AlternateContent>
              <mc:Choice Requires="wps">
                <w:drawing>
                  <wp:anchor distT="0" distB="0" distL="114300" distR="114300" simplePos="0" relativeHeight="251650048" behindDoc="0" locked="0" layoutInCell="1" allowOverlap="1" wp14:anchorId="36ADD517" wp14:editId="08AE2757">
                    <wp:simplePos x="0" y="0"/>
                    <wp:positionH relativeFrom="column">
                      <wp:posOffset>2524125</wp:posOffset>
                    </wp:positionH>
                    <wp:positionV relativeFrom="paragraph">
                      <wp:posOffset>7097395</wp:posOffset>
                    </wp:positionV>
                    <wp:extent cx="9525" cy="1571625"/>
                    <wp:effectExtent l="0" t="0" r="28575" b="28575"/>
                    <wp:wrapNone/>
                    <wp:docPr id="5" name="Connecteur droit 5"/>
                    <wp:cNvGraphicFramePr/>
                    <a:graphic xmlns:a="http://schemas.openxmlformats.org/drawingml/2006/main">
                      <a:graphicData uri="http://schemas.microsoft.com/office/word/2010/wordprocessingShape">
                        <wps:wsp>
                          <wps:cNvCnPr/>
                          <wps:spPr>
                            <a:xfrm>
                              <a:off x="0" y="0"/>
                              <a:ext cx="9525" cy="1571625"/>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4C84E7" id="Connecteur droit 5"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198.75pt,558.85pt" to="199.5pt,6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" strokecolor="white [3212]" strokeweight="1.5pt"/>
                </w:pict>
              </mc:Fallback>
            </mc:AlternateContent>
          </w:r>
          <w:r w:rsidR="00BA143E">
            <w:rPr>
              <w:b/>
              <w:noProof/>
              <w:lang w:bidi="fr-FR"/>
            </w:rPr>
            <mc:AlternateContent>
              <mc:Choice Requires="wps">
                <w:drawing>
                  <wp:anchor distT="0" distB="0" distL="114300" distR="114300" simplePos="0" relativeHeight="251649024" behindDoc="0" locked="0" layoutInCell="1" allowOverlap="1" wp14:anchorId="23A99FB9" wp14:editId="1C27DD85">
                    <wp:simplePos x="0" y="0"/>
                    <wp:positionH relativeFrom="column">
                      <wp:posOffset>-295275</wp:posOffset>
                    </wp:positionH>
                    <wp:positionV relativeFrom="paragraph">
                      <wp:posOffset>7364730</wp:posOffset>
                    </wp:positionV>
                    <wp:extent cx="2828925" cy="151447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2828925" cy="1514475"/>
                            </a:xfrm>
                            <a:prstGeom prst="rect">
                              <a:avLst/>
                            </a:prstGeom>
                            <a:noFill/>
                            <a:ln w="6350">
                              <a:noFill/>
                            </a:ln>
                          </wps:spPr>
                          <wps:txbx>
                            <w:txbxContent>
                              <w:p w14:paraId="316DEA5B" w14:textId="61E593FD" w:rsidR="00BA143E" w:rsidRPr="00752BAC" w:rsidRDefault="00BA143E">
                                <w:pPr>
                                  <w:rPr>
                                    <w:color w:val="FFFFFF" w:themeColor="background1"/>
                                    <w:sz w:val="26"/>
                                    <w:szCs w:val="26"/>
                                    <w:u w:val="single"/>
                                  </w:rPr>
                                </w:pPr>
                                <w:r w:rsidRPr="00752BAC">
                                  <w:rPr>
                                    <w:color w:val="FFFFFF" w:themeColor="background1"/>
                                    <w:sz w:val="26"/>
                                    <w:szCs w:val="26"/>
                                    <w:u w:val="single"/>
                                  </w:rPr>
                                  <w:t xml:space="preserve">Réalisé par : </w:t>
                                </w:r>
                              </w:p>
                              <w:p w14:paraId="3F6B4E1E" w14:textId="4CEB0917" w:rsidR="00BA143E" w:rsidRPr="00752BAC" w:rsidRDefault="00BA143E">
                                <w:pPr>
                                  <w:rPr>
                                    <w:color w:val="FFFFFF" w:themeColor="background1"/>
                                    <w:sz w:val="26"/>
                                    <w:szCs w:val="26"/>
                                  </w:rPr>
                                </w:pPr>
                                <w:r w:rsidRPr="00752BAC">
                                  <w:rPr>
                                    <w:color w:val="FFFFFF" w:themeColor="background1"/>
                                    <w:sz w:val="26"/>
                                    <w:szCs w:val="26"/>
                                  </w:rPr>
                                  <w:t>Clotaire TCHOUPOU NGAKOU</w:t>
                                </w:r>
                              </w:p>
                              <w:p w14:paraId="6FC8A75F" w14:textId="2A27D489" w:rsidR="00BA143E" w:rsidRPr="00752BAC" w:rsidRDefault="00BA143E">
                                <w:pPr>
                                  <w:rPr>
                                    <w:color w:val="FFFFFF" w:themeColor="background1"/>
                                    <w:sz w:val="26"/>
                                    <w:szCs w:val="26"/>
                                  </w:rPr>
                                </w:pPr>
                                <w:r w:rsidRPr="00752BAC">
                                  <w:rPr>
                                    <w:color w:val="FFFFFF" w:themeColor="background1"/>
                                    <w:sz w:val="26"/>
                                    <w:szCs w:val="26"/>
                                  </w:rPr>
                                  <w:t>Hamza SAHMOUNE</w:t>
                                </w:r>
                              </w:p>
                              <w:p w14:paraId="55116216" w14:textId="489757B5" w:rsidR="00BA143E" w:rsidRPr="00752BAC" w:rsidRDefault="00BA143E">
                                <w:pPr>
                                  <w:rPr>
                                    <w:color w:val="FFFFFF" w:themeColor="background1"/>
                                    <w:sz w:val="26"/>
                                    <w:szCs w:val="26"/>
                                  </w:rPr>
                                </w:pPr>
                                <w:r w:rsidRPr="00752BAC">
                                  <w:rPr>
                                    <w:color w:val="FFFFFF" w:themeColor="background1"/>
                                    <w:sz w:val="26"/>
                                    <w:szCs w:val="26"/>
                                  </w:rPr>
                                  <w:t>Joseph XU</w:t>
                                </w:r>
                              </w:p>
                              <w:p w14:paraId="406206DF" w14:textId="0BAE625F" w:rsidR="00BA143E" w:rsidRPr="00752BAC" w:rsidRDefault="00BA143E">
                                <w:pPr>
                                  <w:rPr>
                                    <w:color w:val="FFFFFF" w:themeColor="background1"/>
                                    <w:sz w:val="26"/>
                                    <w:szCs w:val="26"/>
                                  </w:rPr>
                                </w:pPr>
                              </w:p>
                              <w:p w14:paraId="3C008352" w14:textId="77777777" w:rsidR="00BA143E" w:rsidRPr="00752BAC" w:rsidRDefault="00BA143E">
                                <w:pPr>
                                  <w:rPr>
                                    <w:color w:val="FFFFFF" w:themeColor="background1"/>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A99FB9" id="Zone de texte 4" o:spid="_x0000_s1028" type="#_x0000_t202" style="position:absolute;margin-left:-23.25pt;margin-top:579.9pt;width:222.75pt;height:119.2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" filled="f" stroked="f" strokeweight=".5pt">
                    <v:textbox>
                      <w:txbxContent>
                        <w:p w14:paraId="316DEA5B" w14:textId="61E593FD" w:rsidR="00BA143E" w:rsidRPr="00752BAC" w:rsidRDefault="00BA143E">
                          <w:pPr>
                            <w:rPr>
                              <w:color w:val="FFFFFF" w:themeColor="background1"/>
                              <w:sz w:val="26"/>
                              <w:szCs w:val="26"/>
                              <w:u w:val="single"/>
                            </w:rPr>
                          </w:pPr>
                          <w:r w:rsidRPr="00752BAC">
                            <w:rPr>
                              <w:color w:val="FFFFFF" w:themeColor="background1"/>
                              <w:sz w:val="26"/>
                              <w:szCs w:val="26"/>
                              <w:u w:val="single"/>
                            </w:rPr>
                            <w:t xml:space="preserve">Réalisé par : </w:t>
                          </w:r>
                        </w:p>
                        <w:p w14:paraId="3F6B4E1E" w14:textId="4CEB0917" w:rsidR="00BA143E" w:rsidRPr="00752BAC" w:rsidRDefault="00BA143E">
                          <w:pPr>
                            <w:rPr>
                              <w:color w:val="FFFFFF" w:themeColor="background1"/>
                              <w:sz w:val="26"/>
                              <w:szCs w:val="26"/>
                            </w:rPr>
                          </w:pPr>
                          <w:r w:rsidRPr="00752BAC">
                            <w:rPr>
                              <w:color w:val="FFFFFF" w:themeColor="background1"/>
                              <w:sz w:val="26"/>
                              <w:szCs w:val="26"/>
                            </w:rPr>
                            <w:t>Clotaire TCHOUPOU NGAKOU</w:t>
                          </w:r>
                        </w:p>
                        <w:p w14:paraId="6FC8A75F" w14:textId="2A27D489" w:rsidR="00BA143E" w:rsidRPr="00752BAC" w:rsidRDefault="00BA143E">
                          <w:pPr>
                            <w:rPr>
                              <w:color w:val="FFFFFF" w:themeColor="background1"/>
                              <w:sz w:val="26"/>
                              <w:szCs w:val="26"/>
                            </w:rPr>
                          </w:pPr>
                          <w:r w:rsidRPr="00752BAC">
                            <w:rPr>
                              <w:color w:val="FFFFFF" w:themeColor="background1"/>
                              <w:sz w:val="26"/>
                              <w:szCs w:val="26"/>
                            </w:rPr>
                            <w:t>Hamza SAHMOUNE</w:t>
                          </w:r>
                        </w:p>
                        <w:p w14:paraId="55116216" w14:textId="489757B5" w:rsidR="00BA143E" w:rsidRPr="00752BAC" w:rsidRDefault="00BA143E">
                          <w:pPr>
                            <w:rPr>
                              <w:color w:val="FFFFFF" w:themeColor="background1"/>
                              <w:sz w:val="26"/>
                              <w:szCs w:val="26"/>
                            </w:rPr>
                          </w:pPr>
                          <w:r w:rsidRPr="00752BAC">
                            <w:rPr>
                              <w:color w:val="FFFFFF" w:themeColor="background1"/>
                              <w:sz w:val="26"/>
                              <w:szCs w:val="26"/>
                            </w:rPr>
                            <w:t>Joseph XU</w:t>
                          </w:r>
                        </w:p>
                        <w:p w14:paraId="406206DF" w14:textId="0BAE625F" w:rsidR="00BA143E" w:rsidRPr="00752BAC" w:rsidRDefault="00BA143E">
                          <w:pPr>
                            <w:rPr>
                              <w:color w:val="FFFFFF" w:themeColor="background1"/>
                              <w:sz w:val="26"/>
                              <w:szCs w:val="26"/>
                            </w:rPr>
                          </w:pPr>
                        </w:p>
                        <w:p w14:paraId="3C008352" w14:textId="77777777" w:rsidR="00BA143E" w:rsidRPr="00752BAC" w:rsidRDefault="00BA143E">
                          <w:pPr>
                            <w:rPr>
                              <w:color w:val="FFFFFF" w:themeColor="background1"/>
                              <w:sz w:val="26"/>
                              <w:szCs w:val="26"/>
                            </w:rPr>
                          </w:pPr>
                        </w:p>
                      </w:txbxContent>
                    </v:textbox>
                  </v:shape>
                </w:pict>
              </mc:Fallback>
            </mc:AlternateContent>
          </w:r>
          <w:r w:rsidR="00BA143E" w:rsidRPr="00616989">
            <w:rPr>
              <w:smallCaps/>
              <w:noProof/>
              <w:lang w:bidi="fr-FR"/>
            </w:rPr>
            <mc:AlternateContent>
              <mc:Choice Requires="wps">
                <w:drawing>
                  <wp:anchor distT="0" distB="0" distL="114300" distR="114300" simplePos="0" relativeHeight="251645952" behindDoc="0" locked="0" layoutInCell="1" allowOverlap="1" wp14:anchorId="477EE4EE" wp14:editId="4069F189">
                    <wp:simplePos x="0" y="0"/>
                    <wp:positionH relativeFrom="column">
                      <wp:posOffset>-381000</wp:posOffset>
                    </wp:positionH>
                    <wp:positionV relativeFrom="paragraph">
                      <wp:posOffset>5393055</wp:posOffset>
                    </wp:positionV>
                    <wp:extent cx="6512118" cy="128016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6512118" cy="1280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C199BD" w14:textId="5F295E99" w:rsidR="00BA143E" w:rsidRPr="00BA143E" w:rsidRDefault="00BA143E">
                                <w:pPr>
                                  <w:rPr>
                                    <w:b/>
                                    <w:bCs/>
                                    <w:color w:val="FFFFFF" w:themeColor="background1"/>
                                    <w:sz w:val="60"/>
                                    <w:szCs w:val="60"/>
                                  </w:rPr>
                                </w:pPr>
                                <w:r w:rsidRPr="00BA143E">
                                  <w:rPr>
                                    <w:b/>
                                    <w:bCs/>
                                    <w:color w:val="FFFFFF" w:themeColor="background1"/>
                                    <w:sz w:val="60"/>
                                    <w:szCs w:val="60"/>
                                  </w:rPr>
                                  <w:t>Gestionnaire d’une bibliothèque d’EFREI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7EE4EE" id="Zone de texte 12" o:spid="_x0000_s1029" type="#_x0000_t202" style="position:absolute;margin-left:-30pt;margin-top:424.65pt;width:512.75pt;height:100.8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" filled="f" stroked="f">
                    <v:textbox>
                      <w:txbxContent>
                        <w:p w14:paraId="16C199BD" w14:textId="5F295E99" w:rsidR="00BA143E" w:rsidRPr="00BA143E" w:rsidRDefault="00BA143E">
                          <w:pPr>
                            <w:rPr>
                              <w:b/>
                              <w:bCs/>
                              <w:color w:val="FFFFFF" w:themeColor="background1"/>
                              <w:sz w:val="60"/>
                              <w:szCs w:val="60"/>
                            </w:rPr>
                          </w:pPr>
                          <w:r w:rsidRPr="00BA143E">
                            <w:rPr>
                              <w:b/>
                              <w:bCs/>
                              <w:color w:val="FFFFFF" w:themeColor="background1"/>
                              <w:sz w:val="60"/>
                              <w:szCs w:val="60"/>
                            </w:rPr>
                            <w:t>Gestionnaire d’une bibliothèque d’EFREI</w:t>
                          </w:r>
                        </w:p>
                      </w:txbxContent>
                    </v:textbox>
                  </v:shape>
                </w:pict>
              </mc:Fallback>
            </mc:AlternateContent>
          </w:r>
          <w:r w:rsidR="00CB4A4D">
            <w:rPr>
              <w:b/>
              <w:noProof/>
              <w:lang w:bidi="fr-FR"/>
            </w:rPr>
            <mc:AlternateContent>
              <mc:Choice Requires="wps">
                <w:drawing>
                  <wp:anchor distT="0" distB="0" distL="114300" distR="114300" simplePos="0" relativeHeight="251641855" behindDoc="1" locked="0" layoutInCell="1" allowOverlap="1" wp14:anchorId="020D524E" wp14:editId="3B63F3C7">
                    <wp:simplePos x="0" y="0"/>
                    <wp:positionH relativeFrom="column">
                      <wp:posOffset>-914400</wp:posOffset>
                    </wp:positionH>
                    <wp:positionV relativeFrom="paragraph">
                      <wp:posOffset>4871719</wp:posOffset>
                    </wp:positionV>
                    <wp:extent cx="7776210" cy="4429125"/>
                    <wp:effectExtent l="0" t="0" r="0" b="9525"/>
                    <wp:wrapNone/>
                    <wp:docPr id="8" name="Rectangle 8" descr="rectangle"/>
                    <wp:cNvGraphicFramePr/>
                    <a:graphic xmlns:a="http://schemas.openxmlformats.org/drawingml/2006/main">
                      <a:graphicData uri="http://schemas.microsoft.com/office/word/2010/wordprocessingShape">
                        <wps:wsp>
                          <wps:cNvSpPr/>
                          <wps:spPr>
                            <a:xfrm>
                              <a:off x="0" y="0"/>
                              <a:ext cx="7776210" cy="4429125"/>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42C255" id="Rectangle 8" o:spid="_x0000_s1026" alt="rectangle" style="position:absolute;margin-left:-1in;margin-top:383.6pt;width:612.3pt;height:348.75pt;z-index:-25167462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" fillcolor="#404040 [2429]" stroked="f" strokeweight="1pt"/>
                </w:pict>
              </mc:Fallback>
            </mc:AlternateContent>
          </w:r>
          <w:r w:rsidR="00D73345">
            <w:rPr>
              <w:b/>
              <w:lang w:bidi="fr-FR"/>
            </w:rPr>
            <w:t xml:space="preserve"> </w:t>
          </w:r>
          <w:r w:rsidR="00616989">
            <w:rPr>
              <w:b/>
              <w:lang w:bidi="fr-FR"/>
            </w:rPr>
            <w:br w:type="page"/>
          </w:r>
        </w:p>
        <w:p w14:paraId="6763A56F" w14:textId="50E42D5F" w:rsidR="006957ED" w:rsidRDefault="006957ED">
          <w:pPr>
            <w:spacing w:after="200"/>
            <w:rPr>
              <w:b/>
            </w:rPr>
          </w:pPr>
        </w:p>
        <w:p w14:paraId="5CAD6BAE" w14:textId="0AE86911" w:rsidR="00272205" w:rsidRDefault="00336E54" w:rsidP="00336E54">
          <w:pPr>
            <w:tabs>
              <w:tab w:val="left" w:pos="3500"/>
            </w:tabs>
            <w:spacing w:after="200"/>
            <w:rPr>
              <w:b/>
            </w:rPr>
          </w:pPr>
          <w:r>
            <w:rPr>
              <w:b/>
            </w:rPr>
            <w:tab/>
          </w:r>
        </w:p>
        <w:p w14:paraId="26055779" w14:textId="35F974DB" w:rsidR="00272205" w:rsidRDefault="00272205">
          <w:pPr>
            <w:spacing w:after="200"/>
            <w:rPr>
              <w:b/>
            </w:rPr>
          </w:pPr>
        </w:p>
        <w:p w14:paraId="3E04BC5E" w14:textId="77777777" w:rsidR="00272205" w:rsidRDefault="00272205">
          <w:pPr>
            <w:spacing w:after="200"/>
            <w:rPr>
              <w:b/>
            </w:rPr>
          </w:pPr>
        </w:p>
        <w:sdt>
          <w:sdtPr>
            <w:rPr>
              <w:rFonts w:asciiTheme="minorHAnsi" w:eastAsiaTheme="minorEastAsia" w:hAnsiTheme="minorHAnsi" w:cstheme="minorBidi"/>
              <w:color w:val="auto"/>
              <w:sz w:val="50"/>
              <w:szCs w:val="50"/>
            </w:rPr>
            <w:id w:val="451061582"/>
            <w:docPartObj>
              <w:docPartGallery w:val="Table of Contents"/>
              <w:docPartUnique/>
            </w:docPartObj>
          </w:sdtPr>
          <w:sdtEndPr>
            <w:rPr>
              <w:b/>
              <w:bCs/>
              <w:sz w:val="22"/>
              <w:szCs w:val="22"/>
            </w:rPr>
          </w:sdtEndPr>
          <w:sdtContent>
            <w:p w14:paraId="05365559" w14:textId="0015DFC3" w:rsidR="006957ED" w:rsidRPr="00272205" w:rsidRDefault="006957ED">
              <w:pPr>
                <w:pStyle w:val="En-ttedetabledesmatires"/>
                <w:rPr>
                  <w:sz w:val="50"/>
                  <w:szCs w:val="50"/>
                </w:rPr>
              </w:pPr>
              <w:r w:rsidRPr="00272205">
                <w:rPr>
                  <w:sz w:val="50"/>
                  <w:szCs w:val="50"/>
                </w:rPr>
                <w:t>Table des matières</w:t>
              </w:r>
            </w:p>
            <w:p w14:paraId="34242EC2" w14:textId="6B22A11D" w:rsidR="00272205" w:rsidRDefault="00272205" w:rsidP="00272205"/>
            <w:p w14:paraId="2A8BD12B" w14:textId="77777777" w:rsidR="00272205" w:rsidRPr="00272205" w:rsidRDefault="00272205" w:rsidP="00272205"/>
            <w:p w14:paraId="3060AE54" w14:textId="621161DD" w:rsidR="006C2AE9" w:rsidRDefault="006957ED">
              <w:pPr>
                <w:pStyle w:val="TM1"/>
                <w:rPr>
                  <w:smallCaps w:val="0"/>
                  <w:color w:val="auto"/>
                  <w:lang w:eastAsia="zh-CN"/>
                </w:rPr>
              </w:pPr>
              <w:r>
                <w:fldChar w:fldCharType="begin"/>
              </w:r>
              <w:r>
                <w:instrText xml:space="preserve"> TOC \o "1-3" \h \z \u </w:instrText>
              </w:r>
              <w:r>
                <w:fldChar w:fldCharType="separate"/>
              </w:r>
              <w:hyperlink w:anchor="_Toc103435176" w:history="1">
                <w:r w:rsidR="006C2AE9" w:rsidRPr="00777FAE">
                  <w:rPr>
                    <w:rStyle w:val="Lienhypertexte"/>
                  </w:rPr>
                  <w:t>INTRODUCTION</w:t>
                </w:r>
                <w:r w:rsidR="006C2AE9">
                  <w:rPr>
                    <w:webHidden/>
                  </w:rPr>
                  <w:tab/>
                </w:r>
                <w:r w:rsidR="006C2AE9">
                  <w:rPr>
                    <w:webHidden/>
                  </w:rPr>
                  <w:fldChar w:fldCharType="begin"/>
                </w:r>
                <w:r w:rsidR="006C2AE9">
                  <w:rPr>
                    <w:webHidden/>
                  </w:rPr>
                  <w:instrText xml:space="preserve"> PAGEREF _Toc103435176 \h </w:instrText>
                </w:r>
                <w:r w:rsidR="006C2AE9">
                  <w:rPr>
                    <w:webHidden/>
                  </w:rPr>
                </w:r>
                <w:r w:rsidR="006C2AE9">
                  <w:rPr>
                    <w:webHidden/>
                  </w:rPr>
                  <w:fldChar w:fldCharType="separate"/>
                </w:r>
                <w:r w:rsidR="00563DA0">
                  <w:rPr>
                    <w:webHidden/>
                  </w:rPr>
                  <w:t>2</w:t>
                </w:r>
                <w:r w:rsidR="006C2AE9">
                  <w:rPr>
                    <w:webHidden/>
                  </w:rPr>
                  <w:fldChar w:fldCharType="end"/>
                </w:r>
              </w:hyperlink>
            </w:p>
            <w:p w14:paraId="080C8DB5" w14:textId="78185425" w:rsidR="006C2AE9" w:rsidRDefault="00335D73">
              <w:pPr>
                <w:pStyle w:val="TM1"/>
                <w:rPr>
                  <w:smallCaps w:val="0"/>
                  <w:color w:val="auto"/>
                  <w:lang w:eastAsia="zh-CN"/>
                </w:rPr>
              </w:pPr>
              <w:hyperlink w:anchor="_Toc103435177" w:history="1">
                <w:r w:rsidR="006C2AE9" w:rsidRPr="00777FAE">
                  <w:rPr>
                    <w:rStyle w:val="Lienhypertexte"/>
                  </w:rPr>
                  <w:t>Exigences fonctionnelles de la bibliothèque</w:t>
                </w:r>
                <w:r w:rsidR="006C2AE9">
                  <w:rPr>
                    <w:webHidden/>
                  </w:rPr>
                  <w:tab/>
                </w:r>
                <w:r w:rsidR="006C2AE9">
                  <w:rPr>
                    <w:webHidden/>
                  </w:rPr>
                  <w:fldChar w:fldCharType="begin"/>
                </w:r>
                <w:r w:rsidR="006C2AE9">
                  <w:rPr>
                    <w:webHidden/>
                  </w:rPr>
                  <w:instrText xml:space="preserve"> PAGEREF _Toc103435177 \h </w:instrText>
                </w:r>
                <w:r w:rsidR="006C2AE9">
                  <w:rPr>
                    <w:webHidden/>
                  </w:rPr>
                </w:r>
                <w:r w:rsidR="006C2AE9">
                  <w:rPr>
                    <w:webHidden/>
                  </w:rPr>
                  <w:fldChar w:fldCharType="separate"/>
                </w:r>
                <w:r w:rsidR="00563DA0">
                  <w:rPr>
                    <w:webHidden/>
                  </w:rPr>
                  <w:t>3</w:t>
                </w:r>
                <w:r w:rsidR="006C2AE9">
                  <w:rPr>
                    <w:webHidden/>
                  </w:rPr>
                  <w:fldChar w:fldCharType="end"/>
                </w:r>
              </w:hyperlink>
            </w:p>
            <w:p w14:paraId="64A50D47" w14:textId="1E2C2411" w:rsidR="006C2AE9" w:rsidRDefault="00335D73">
              <w:pPr>
                <w:pStyle w:val="TM2"/>
                <w:rPr>
                  <w:smallCaps w:val="0"/>
                  <w:lang w:eastAsia="zh-CN"/>
                </w:rPr>
              </w:pPr>
              <w:hyperlink w:anchor="_Toc103435178" w:history="1">
                <w:r w:rsidR="006C2AE9" w:rsidRPr="00777FAE">
                  <w:rPr>
                    <w:rStyle w:val="Lienhypertexte"/>
                  </w:rPr>
                  <w:t>Diagramme de cas d’utilisation</w:t>
                </w:r>
                <w:r w:rsidR="006C2AE9">
                  <w:rPr>
                    <w:webHidden/>
                  </w:rPr>
                  <w:tab/>
                </w:r>
                <w:r w:rsidR="006C2AE9">
                  <w:rPr>
                    <w:webHidden/>
                  </w:rPr>
                  <w:fldChar w:fldCharType="begin"/>
                </w:r>
                <w:r w:rsidR="006C2AE9">
                  <w:rPr>
                    <w:webHidden/>
                  </w:rPr>
                  <w:instrText xml:space="preserve"> PAGEREF _Toc103435178 \h </w:instrText>
                </w:r>
                <w:r w:rsidR="006C2AE9">
                  <w:rPr>
                    <w:webHidden/>
                  </w:rPr>
                </w:r>
                <w:r w:rsidR="006C2AE9">
                  <w:rPr>
                    <w:webHidden/>
                  </w:rPr>
                  <w:fldChar w:fldCharType="separate"/>
                </w:r>
                <w:r w:rsidR="00563DA0">
                  <w:rPr>
                    <w:webHidden/>
                  </w:rPr>
                  <w:t>3</w:t>
                </w:r>
                <w:r w:rsidR="006C2AE9">
                  <w:rPr>
                    <w:webHidden/>
                  </w:rPr>
                  <w:fldChar w:fldCharType="end"/>
                </w:r>
              </w:hyperlink>
            </w:p>
            <w:p w14:paraId="2AFB434C" w14:textId="5A9E6D4A" w:rsidR="006C2AE9" w:rsidRDefault="00335D73">
              <w:pPr>
                <w:pStyle w:val="TM1"/>
                <w:rPr>
                  <w:smallCaps w:val="0"/>
                  <w:color w:val="auto"/>
                  <w:lang w:eastAsia="zh-CN"/>
                </w:rPr>
              </w:pPr>
              <w:hyperlink w:anchor="_Toc103435179" w:history="1">
                <w:r w:rsidR="006C2AE9" w:rsidRPr="00777FAE">
                  <w:rPr>
                    <w:rStyle w:val="Lienhypertexte"/>
                  </w:rPr>
                  <w:t>Exigences non fonctionnelles de la bibliothèque</w:t>
                </w:r>
                <w:r w:rsidR="006C2AE9">
                  <w:rPr>
                    <w:webHidden/>
                  </w:rPr>
                  <w:tab/>
                </w:r>
                <w:r w:rsidR="006C2AE9">
                  <w:rPr>
                    <w:webHidden/>
                  </w:rPr>
                  <w:fldChar w:fldCharType="begin"/>
                </w:r>
                <w:r w:rsidR="006C2AE9">
                  <w:rPr>
                    <w:webHidden/>
                  </w:rPr>
                  <w:instrText xml:space="preserve"> PAGEREF _Toc103435179 \h </w:instrText>
                </w:r>
                <w:r w:rsidR="006C2AE9">
                  <w:rPr>
                    <w:webHidden/>
                  </w:rPr>
                </w:r>
                <w:r w:rsidR="006C2AE9">
                  <w:rPr>
                    <w:webHidden/>
                  </w:rPr>
                  <w:fldChar w:fldCharType="separate"/>
                </w:r>
                <w:r w:rsidR="00563DA0">
                  <w:rPr>
                    <w:webHidden/>
                  </w:rPr>
                  <w:t>4</w:t>
                </w:r>
                <w:r w:rsidR="006C2AE9">
                  <w:rPr>
                    <w:webHidden/>
                  </w:rPr>
                  <w:fldChar w:fldCharType="end"/>
                </w:r>
              </w:hyperlink>
            </w:p>
            <w:p w14:paraId="045180AC" w14:textId="72BB9454" w:rsidR="006C2AE9" w:rsidRDefault="00335D73">
              <w:pPr>
                <w:pStyle w:val="TM2"/>
                <w:rPr>
                  <w:smallCaps w:val="0"/>
                  <w:lang w:eastAsia="zh-CN"/>
                </w:rPr>
              </w:pPr>
              <w:hyperlink w:anchor="_Toc103435180" w:history="1">
                <w:r w:rsidR="006C2AE9" w:rsidRPr="00777FAE">
                  <w:rPr>
                    <w:rStyle w:val="Lienhypertexte"/>
                  </w:rPr>
                  <w:t>L’environnement de travail et Frameworks</w:t>
                </w:r>
                <w:r w:rsidR="006C2AE9">
                  <w:rPr>
                    <w:webHidden/>
                  </w:rPr>
                  <w:tab/>
                </w:r>
                <w:r w:rsidR="006C2AE9">
                  <w:rPr>
                    <w:webHidden/>
                  </w:rPr>
                  <w:fldChar w:fldCharType="begin"/>
                </w:r>
                <w:r w:rsidR="006C2AE9">
                  <w:rPr>
                    <w:webHidden/>
                  </w:rPr>
                  <w:instrText xml:space="preserve"> PAGEREF _Toc103435180 \h </w:instrText>
                </w:r>
                <w:r w:rsidR="006C2AE9">
                  <w:rPr>
                    <w:webHidden/>
                  </w:rPr>
                </w:r>
                <w:r w:rsidR="006C2AE9">
                  <w:rPr>
                    <w:webHidden/>
                  </w:rPr>
                  <w:fldChar w:fldCharType="separate"/>
                </w:r>
                <w:r w:rsidR="00563DA0">
                  <w:rPr>
                    <w:webHidden/>
                  </w:rPr>
                  <w:t>4</w:t>
                </w:r>
                <w:r w:rsidR="006C2AE9">
                  <w:rPr>
                    <w:webHidden/>
                  </w:rPr>
                  <w:fldChar w:fldCharType="end"/>
                </w:r>
              </w:hyperlink>
            </w:p>
            <w:p w14:paraId="45C1F397" w14:textId="3DE12F8E" w:rsidR="006C2AE9" w:rsidRDefault="00335D73">
              <w:pPr>
                <w:pStyle w:val="TM2"/>
                <w:rPr>
                  <w:smallCaps w:val="0"/>
                  <w:lang w:eastAsia="zh-CN"/>
                </w:rPr>
              </w:pPr>
              <w:hyperlink w:anchor="_Toc103435181" w:history="1">
                <w:r w:rsidR="006C2AE9" w:rsidRPr="00777FAE">
                  <w:rPr>
                    <w:rStyle w:val="Lienhypertexte"/>
                  </w:rPr>
                  <w:t>Base de données SQL avec SGBD MySQL</w:t>
                </w:r>
                <w:r w:rsidR="006C2AE9">
                  <w:rPr>
                    <w:webHidden/>
                  </w:rPr>
                  <w:tab/>
                </w:r>
                <w:r w:rsidR="006C2AE9">
                  <w:rPr>
                    <w:webHidden/>
                  </w:rPr>
                  <w:fldChar w:fldCharType="begin"/>
                </w:r>
                <w:r w:rsidR="006C2AE9">
                  <w:rPr>
                    <w:webHidden/>
                  </w:rPr>
                  <w:instrText xml:space="preserve"> PAGEREF _Toc103435181 \h </w:instrText>
                </w:r>
                <w:r w:rsidR="006C2AE9">
                  <w:rPr>
                    <w:webHidden/>
                  </w:rPr>
                </w:r>
                <w:r w:rsidR="006C2AE9">
                  <w:rPr>
                    <w:webHidden/>
                  </w:rPr>
                  <w:fldChar w:fldCharType="separate"/>
                </w:r>
                <w:r w:rsidR="00563DA0">
                  <w:rPr>
                    <w:webHidden/>
                  </w:rPr>
                  <w:t>5</w:t>
                </w:r>
                <w:r w:rsidR="006C2AE9">
                  <w:rPr>
                    <w:webHidden/>
                  </w:rPr>
                  <w:fldChar w:fldCharType="end"/>
                </w:r>
              </w:hyperlink>
            </w:p>
            <w:p w14:paraId="3CAACF08" w14:textId="6AB6D020" w:rsidR="006C2AE9" w:rsidRDefault="00335D73">
              <w:pPr>
                <w:pStyle w:val="TM2"/>
                <w:rPr>
                  <w:smallCaps w:val="0"/>
                  <w:lang w:eastAsia="zh-CN"/>
                </w:rPr>
              </w:pPr>
              <w:hyperlink w:anchor="_Toc103435182" w:history="1">
                <w:r w:rsidR="006C2AE9" w:rsidRPr="00777FAE">
                  <w:rPr>
                    <w:rStyle w:val="Lienhypertexte"/>
                  </w:rPr>
                  <w:t>Cryptage des mots de passe d’authentification avec le module bcrypt</w:t>
                </w:r>
                <w:r w:rsidR="006C2AE9">
                  <w:rPr>
                    <w:webHidden/>
                  </w:rPr>
                  <w:tab/>
                </w:r>
                <w:r w:rsidR="006C2AE9">
                  <w:rPr>
                    <w:webHidden/>
                  </w:rPr>
                  <w:fldChar w:fldCharType="begin"/>
                </w:r>
                <w:r w:rsidR="006C2AE9">
                  <w:rPr>
                    <w:webHidden/>
                  </w:rPr>
                  <w:instrText xml:space="preserve"> PAGEREF _Toc103435182 \h </w:instrText>
                </w:r>
                <w:r w:rsidR="006C2AE9">
                  <w:rPr>
                    <w:webHidden/>
                  </w:rPr>
                </w:r>
                <w:r w:rsidR="006C2AE9">
                  <w:rPr>
                    <w:webHidden/>
                  </w:rPr>
                  <w:fldChar w:fldCharType="separate"/>
                </w:r>
                <w:r w:rsidR="00563DA0">
                  <w:rPr>
                    <w:webHidden/>
                  </w:rPr>
                  <w:t>6</w:t>
                </w:r>
                <w:r w:rsidR="006C2AE9">
                  <w:rPr>
                    <w:webHidden/>
                  </w:rPr>
                  <w:fldChar w:fldCharType="end"/>
                </w:r>
              </w:hyperlink>
            </w:p>
            <w:p w14:paraId="7FD54450" w14:textId="039736F3" w:rsidR="006C2AE9" w:rsidRDefault="00335D73">
              <w:pPr>
                <w:pStyle w:val="TM2"/>
                <w:rPr>
                  <w:smallCaps w:val="0"/>
                  <w:lang w:eastAsia="zh-CN"/>
                </w:rPr>
              </w:pPr>
              <w:hyperlink w:anchor="_Toc103435183" w:history="1">
                <w:r w:rsidR="006C2AE9" w:rsidRPr="00777FAE">
                  <w:rPr>
                    <w:rStyle w:val="Lienhypertexte"/>
                  </w:rPr>
                  <w:t>Gestion des authentifications avec le module JWT (Json Web Tokens)</w:t>
                </w:r>
                <w:r w:rsidR="006C2AE9">
                  <w:rPr>
                    <w:webHidden/>
                  </w:rPr>
                  <w:tab/>
                </w:r>
                <w:r w:rsidR="006C2AE9">
                  <w:rPr>
                    <w:webHidden/>
                  </w:rPr>
                  <w:fldChar w:fldCharType="begin"/>
                </w:r>
                <w:r w:rsidR="006C2AE9">
                  <w:rPr>
                    <w:webHidden/>
                  </w:rPr>
                  <w:instrText xml:space="preserve"> PAGEREF _Toc103435183 \h </w:instrText>
                </w:r>
                <w:r w:rsidR="006C2AE9">
                  <w:rPr>
                    <w:webHidden/>
                  </w:rPr>
                </w:r>
                <w:r w:rsidR="006C2AE9">
                  <w:rPr>
                    <w:webHidden/>
                  </w:rPr>
                  <w:fldChar w:fldCharType="separate"/>
                </w:r>
                <w:r w:rsidR="00563DA0">
                  <w:rPr>
                    <w:webHidden/>
                  </w:rPr>
                  <w:t>6</w:t>
                </w:r>
                <w:r w:rsidR="006C2AE9">
                  <w:rPr>
                    <w:webHidden/>
                  </w:rPr>
                  <w:fldChar w:fldCharType="end"/>
                </w:r>
              </w:hyperlink>
            </w:p>
            <w:p w14:paraId="33AAAC2C" w14:textId="025D2103" w:rsidR="006C2AE9" w:rsidRDefault="00335D73">
              <w:pPr>
                <w:pStyle w:val="TM1"/>
                <w:rPr>
                  <w:smallCaps w:val="0"/>
                  <w:color w:val="auto"/>
                  <w:lang w:eastAsia="zh-CN"/>
                </w:rPr>
              </w:pPr>
              <w:hyperlink w:anchor="_Toc103435184" w:history="1">
                <w:r w:rsidR="006C2AE9" w:rsidRPr="00777FAE">
                  <w:rPr>
                    <w:rStyle w:val="Lienhypertexte"/>
                  </w:rPr>
                  <w:t>Réalisation</w:t>
                </w:r>
                <w:r w:rsidR="006C2AE9">
                  <w:rPr>
                    <w:webHidden/>
                  </w:rPr>
                  <w:tab/>
                </w:r>
                <w:r w:rsidR="006C2AE9">
                  <w:rPr>
                    <w:webHidden/>
                  </w:rPr>
                  <w:fldChar w:fldCharType="begin"/>
                </w:r>
                <w:r w:rsidR="006C2AE9">
                  <w:rPr>
                    <w:webHidden/>
                  </w:rPr>
                  <w:instrText xml:space="preserve"> PAGEREF _Toc103435184 \h </w:instrText>
                </w:r>
                <w:r w:rsidR="006C2AE9">
                  <w:rPr>
                    <w:webHidden/>
                  </w:rPr>
                </w:r>
                <w:r w:rsidR="006C2AE9">
                  <w:rPr>
                    <w:webHidden/>
                  </w:rPr>
                  <w:fldChar w:fldCharType="separate"/>
                </w:r>
                <w:r w:rsidR="00563DA0">
                  <w:rPr>
                    <w:webHidden/>
                  </w:rPr>
                  <w:t>7</w:t>
                </w:r>
                <w:r w:rsidR="006C2AE9">
                  <w:rPr>
                    <w:webHidden/>
                  </w:rPr>
                  <w:fldChar w:fldCharType="end"/>
                </w:r>
              </w:hyperlink>
            </w:p>
            <w:p w14:paraId="359BD83F" w14:textId="1BE9FBCC" w:rsidR="006C2AE9" w:rsidRDefault="00335D73">
              <w:pPr>
                <w:pStyle w:val="TM2"/>
                <w:rPr>
                  <w:smallCaps w:val="0"/>
                  <w:lang w:eastAsia="zh-CN"/>
                </w:rPr>
              </w:pPr>
              <w:hyperlink w:anchor="_Toc103435185" w:history="1">
                <w:r w:rsidR="006C2AE9" w:rsidRPr="00777FAE">
                  <w:rPr>
                    <w:rStyle w:val="Lienhypertexte"/>
                  </w:rPr>
                  <w:t>Création de la base de données</w:t>
                </w:r>
                <w:r w:rsidR="006C2AE9">
                  <w:rPr>
                    <w:webHidden/>
                  </w:rPr>
                  <w:tab/>
                </w:r>
                <w:r w:rsidR="006C2AE9">
                  <w:rPr>
                    <w:webHidden/>
                  </w:rPr>
                  <w:fldChar w:fldCharType="begin"/>
                </w:r>
                <w:r w:rsidR="006C2AE9">
                  <w:rPr>
                    <w:webHidden/>
                  </w:rPr>
                  <w:instrText xml:space="preserve"> PAGEREF _Toc103435185 \h </w:instrText>
                </w:r>
                <w:r w:rsidR="006C2AE9">
                  <w:rPr>
                    <w:webHidden/>
                  </w:rPr>
                </w:r>
                <w:r w:rsidR="006C2AE9">
                  <w:rPr>
                    <w:webHidden/>
                  </w:rPr>
                  <w:fldChar w:fldCharType="separate"/>
                </w:r>
                <w:r w:rsidR="00563DA0">
                  <w:rPr>
                    <w:webHidden/>
                  </w:rPr>
                  <w:t>7</w:t>
                </w:r>
                <w:r w:rsidR="006C2AE9">
                  <w:rPr>
                    <w:webHidden/>
                  </w:rPr>
                  <w:fldChar w:fldCharType="end"/>
                </w:r>
              </w:hyperlink>
            </w:p>
            <w:p w14:paraId="36C3AE92" w14:textId="537D7768" w:rsidR="006C2AE9" w:rsidRDefault="00335D73">
              <w:pPr>
                <w:pStyle w:val="TM2"/>
                <w:rPr>
                  <w:smallCaps w:val="0"/>
                  <w:lang w:eastAsia="zh-CN"/>
                </w:rPr>
              </w:pPr>
              <w:hyperlink w:anchor="_Toc103435186" w:history="1">
                <w:r w:rsidR="006C2AE9" w:rsidRPr="00777FAE">
                  <w:rPr>
                    <w:rStyle w:val="Lienhypertexte"/>
                  </w:rPr>
                  <w:t>CREATION DU SERVEUR NODE.JS</w:t>
                </w:r>
                <w:r w:rsidR="006C2AE9">
                  <w:rPr>
                    <w:webHidden/>
                  </w:rPr>
                  <w:tab/>
                </w:r>
                <w:r w:rsidR="006C2AE9">
                  <w:rPr>
                    <w:webHidden/>
                  </w:rPr>
                  <w:fldChar w:fldCharType="begin"/>
                </w:r>
                <w:r w:rsidR="006C2AE9">
                  <w:rPr>
                    <w:webHidden/>
                  </w:rPr>
                  <w:instrText xml:space="preserve"> PAGEREF _Toc103435186 \h </w:instrText>
                </w:r>
                <w:r w:rsidR="006C2AE9">
                  <w:rPr>
                    <w:webHidden/>
                  </w:rPr>
                </w:r>
                <w:r w:rsidR="006C2AE9">
                  <w:rPr>
                    <w:webHidden/>
                  </w:rPr>
                  <w:fldChar w:fldCharType="separate"/>
                </w:r>
                <w:r w:rsidR="00563DA0">
                  <w:rPr>
                    <w:webHidden/>
                  </w:rPr>
                  <w:t>8</w:t>
                </w:r>
                <w:r w:rsidR="006C2AE9">
                  <w:rPr>
                    <w:webHidden/>
                  </w:rPr>
                  <w:fldChar w:fldCharType="end"/>
                </w:r>
              </w:hyperlink>
            </w:p>
            <w:p w14:paraId="0C0CEE09" w14:textId="245BE6EB" w:rsidR="006C2AE9" w:rsidRDefault="00335D73">
              <w:pPr>
                <w:pStyle w:val="TM2"/>
                <w:rPr>
                  <w:smallCaps w:val="0"/>
                  <w:lang w:eastAsia="zh-CN"/>
                </w:rPr>
              </w:pPr>
              <w:hyperlink w:anchor="_Toc103435187" w:history="1">
                <w:r w:rsidR="006C2AE9" w:rsidRPr="00777FAE">
                  <w:rPr>
                    <w:rStyle w:val="Lienhypertexte"/>
                  </w:rPr>
                  <w:t>CRÉATION DU CLIENT VUE.Js</w:t>
                </w:r>
                <w:r w:rsidR="006C2AE9">
                  <w:rPr>
                    <w:webHidden/>
                  </w:rPr>
                  <w:tab/>
                </w:r>
                <w:r w:rsidR="006C2AE9">
                  <w:rPr>
                    <w:webHidden/>
                  </w:rPr>
                  <w:fldChar w:fldCharType="begin"/>
                </w:r>
                <w:r w:rsidR="006C2AE9">
                  <w:rPr>
                    <w:webHidden/>
                  </w:rPr>
                  <w:instrText xml:space="preserve"> PAGEREF _Toc103435187 \h </w:instrText>
                </w:r>
                <w:r w:rsidR="006C2AE9">
                  <w:rPr>
                    <w:webHidden/>
                  </w:rPr>
                </w:r>
                <w:r w:rsidR="006C2AE9">
                  <w:rPr>
                    <w:webHidden/>
                  </w:rPr>
                  <w:fldChar w:fldCharType="separate"/>
                </w:r>
                <w:r w:rsidR="00563DA0">
                  <w:rPr>
                    <w:webHidden/>
                  </w:rPr>
                  <w:t>9</w:t>
                </w:r>
                <w:r w:rsidR="006C2AE9">
                  <w:rPr>
                    <w:webHidden/>
                  </w:rPr>
                  <w:fldChar w:fldCharType="end"/>
                </w:r>
              </w:hyperlink>
            </w:p>
            <w:p w14:paraId="67147E53" w14:textId="1A7D0985" w:rsidR="006C2AE9" w:rsidRDefault="00335D73">
              <w:pPr>
                <w:pStyle w:val="TM2"/>
                <w:rPr>
                  <w:smallCaps w:val="0"/>
                  <w:lang w:eastAsia="zh-CN"/>
                </w:rPr>
              </w:pPr>
              <w:hyperlink w:anchor="_Toc103435188" w:history="1">
                <w:r w:rsidR="006C2AE9" w:rsidRPr="00777FAE">
                  <w:rPr>
                    <w:rStyle w:val="Lienhypertexte"/>
                  </w:rPr>
                  <w:t>FUSION DU SERVEUR ET DU CLIENT EN MODE PRODUCTION AFIN DE LANCER JUSTE LE SERVEUR POUR FAIRE TOURNER L'ENSEMBLE DU PROJET</w:t>
                </w:r>
                <w:r w:rsidR="006C2AE9">
                  <w:rPr>
                    <w:webHidden/>
                  </w:rPr>
                  <w:tab/>
                </w:r>
                <w:r w:rsidR="006C2AE9">
                  <w:rPr>
                    <w:webHidden/>
                  </w:rPr>
                  <w:fldChar w:fldCharType="begin"/>
                </w:r>
                <w:r w:rsidR="006C2AE9">
                  <w:rPr>
                    <w:webHidden/>
                  </w:rPr>
                  <w:instrText xml:space="preserve"> PAGEREF _Toc103435188 \h </w:instrText>
                </w:r>
                <w:r w:rsidR="006C2AE9">
                  <w:rPr>
                    <w:webHidden/>
                  </w:rPr>
                </w:r>
                <w:r w:rsidR="006C2AE9">
                  <w:rPr>
                    <w:webHidden/>
                  </w:rPr>
                  <w:fldChar w:fldCharType="separate"/>
                </w:r>
                <w:r w:rsidR="00563DA0">
                  <w:rPr>
                    <w:webHidden/>
                  </w:rPr>
                  <w:t>10</w:t>
                </w:r>
                <w:r w:rsidR="006C2AE9">
                  <w:rPr>
                    <w:webHidden/>
                  </w:rPr>
                  <w:fldChar w:fldCharType="end"/>
                </w:r>
              </w:hyperlink>
            </w:p>
            <w:p w14:paraId="183F12B1" w14:textId="2243B9D5" w:rsidR="006C2AE9" w:rsidRDefault="00335D73">
              <w:pPr>
                <w:pStyle w:val="TM2"/>
                <w:rPr>
                  <w:smallCaps w:val="0"/>
                  <w:lang w:eastAsia="zh-CN"/>
                </w:rPr>
              </w:pPr>
              <w:hyperlink w:anchor="_Toc103435189" w:history="1">
                <w:r w:rsidR="006C2AE9" w:rsidRPr="00777FAE">
                  <w:rPr>
                    <w:rStyle w:val="Lienhypertexte"/>
                  </w:rPr>
                  <w:t>CRÉATION DES ROUTES APIs, AUTHENTIFICATION, BIBLIOTHÈQUE, PANIER</w:t>
                </w:r>
                <w:r w:rsidR="006C2AE9">
                  <w:rPr>
                    <w:webHidden/>
                  </w:rPr>
                  <w:tab/>
                </w:r>
                <w:r w:rsidR="006C2AE9">
                  <w:rPr>
                    <w:webHidden/>
                  </w:rPr>
                  <w:fldChar w:fldCharType="begin"/>
                </w:r>
                <w:r w:rsidR="006C2AE9">
                  <w:rPr>
                    <w:webHidden/>
                  </w:rPr>
                  <w:instrText xml:space="preserve"> PAGEREF _Toc103435189 \h </w:instrText>
                </w:r>
                <w:r w:rsidR="006C2AE9">
                  <w:rPr>
                    <w:webHidden/>
                  </w:rPr>
                </w:r>
                <w:r w:rsidR="006C2AE9">
                  <w:rPr>
                    <w:webHidden/>
                  </w:rPr>
                  <w:fldChar w:fldCharType="separate"/>
                </w:r>
                <w:r w:rsidR="00563DA0">
                  <w:rPr>
                    <w:webHidden/>
                  </w:rPr>
                  <w:t>10</w:t>
                </w:r>
                <w:r w:rsidR="006C2AE9">
                  <w:rPr>
                    <w:webHidden/>
                  </w:rPr>
                  <w:fldChar w:fldCharType="end"/>
                </w:r>
              </w:hyperlink>
            </w:p>
            <w:p w14:paraId="46BCD04A" w14:textId="09C5F125" w:rsidR="006C2AE9" w:rsidRDefault="00335D73">
              <w:pPr>
                <w:pStyle w:val="TM2"/>
                <w:rPr>
                  <w:smallCaps w:val="0"/>
                  <w:lang w:eastAsia="zh-CN"/>
                </w:rPr>
              </w:pPr>
              <w:hyperlink w:anchor="_Toc103435190" w:history="1">
                <w:r w:rsidR="006C2AE9" w:rsidRPr="00777FAE">
                  <w:rPr>
                    <w:rStyle w:val="Lienhypertexte"/>
                  </w:rPr>
                  <w:t>CRÉATION DES INTERFACES ET IMPLEMENTATION DES ROUTE</w:t>
                </w:r>
                <w:r w:rsidR="006C2AE9">
                  <w:rPr>
                    <w:webHidden/>
                  </w:rPr>
                  <w:tab/>
                </w:r>
                <w:r w:rsidR="006C2AE9">
                  <w:rPr>
                    <w:webHidden/>
                  </w:rPr>
                  <w:fldChar w:fldCharType="begin"/>
                </w:r>
                <w:r w:rsidR="006C2AE9">
                  <w:rPr>
                    <w:webHidden/>
                  </w:rPr>
                  <w:instrText xml:space="preserve"> PAGEREF _Toc103435190 \h </w:instrText>
                </w:r>
                <w:r w:rsidR="006C2AE9">
                  <w:rPr>
                    <w:webHidden/>
                  </w:rPr>
                </w:r>
                <w:r w:rsidR="006C2AE9">
                  <w:rPr>
                    <w:webHidden/>
                  </w:rPr>
                  <w:fldChar w:fldCharType="separate"/>
                </w:r>
                <w:r w:rsidR="00563DA0">
                  <w:rPr>
                    <w:webHidden/>
                  </w:rPr>
                  <w:t>11</w:t>
                </w:r>
                <w:r w:rsidR="006C2AE9">
                  <w:rPr>
                    <w:webHidden/>
                  </w:rPr>
                  <w:fldChar w:fldCharType="end"/>
                </w:r>
              </w:hyperlink>
            </w:p>
            <w:p w14:paraId="548F855E" w14:textId="45363E37" w:rsidR="006C2AE9" w:rsidRDefault="00335D73">
              <w:pPr>
                <w:pStyle w:val="TM1"/>
                <w:rPr>
                  <w:smallCaps w:val="0"/>
                  <w:color w:val="auto"/>
                  <w:lang w:eastAsia="zh-CN"/>
                </w:rPr>
              </w:pPr>
              <w:hyperlink w:anchor="_Toc103435191" w:history="1">
                <w:r w:rsidR="006C2AE9" w:rsidRPr="00777FAE">
                  <w:rPr>
                    <w:rStyle w:val="Lienhypertexte"/>
                  </w:rPr>
                  <w:t>Conception du projet</w:t>
                </w:r>
                <w:r w:rsidR="006C2AE9">
                  <w:rPr>
                    <w:webHidden/>
                  </w:rPr>
                  <w:tab/>
                </w:r>
                <w:r w:rsidR="006C2AE9">
                  <w:rPr>
                    <w:webHidden/>
                  </w:rPr>
                  <w:fldChar w:fldCharType="begin"/>
                </w:r>
                <w:r w:rsidR="006C2AE9">
                  <w:rPr>
                    <w:webHidden/>
                  </w:rPr>
                  <w:instrText xml:space="preserve"> PAGEREF _Toc103435191 \h </w:instrText>
                </w:r>
                <w:r w:rsidR="006C2AE9">
                  <w:rPr>
                    <w:webHidden/>
                  </w:rPr>
                </w:r>
                <w:r w:rsidR="006C2AE9">
                  <w:rPr>
                    <w:webHidden/>
                  </w:rPr>
                  <w:fldChar w:fldCharType="separate"/>
                </w:r>
                <w:r w:rsidR="00563DA0">
                  <w:rPr>
                    <w:webHidden/>
                  </w:rPr>
                  <w:t>13</w:t>
                </w:r>
                <w:r w:rsidR="006C2AE9">
                  <w:rPr>
                    <w:webHidden/>
                  </w:rPr>
                  <w:fldChar w:fldCharType="end"/>
                </w:r>
              </w:hyperlink>
            </w:p>
            <w:p w14:paraId="20FC42DD" w14:textId="37999E9A" w:rsidR="006C2AE9" w:rsidRDefault="00335D73">
              <w:pPr>
                <w:pStyle w:val="TM2"/>
                <w:rPr>
                  <w:smallCaps w:val="0"/>
                  <w:lang w:eastAsia="zh-CN"/>
                </w:rPr>
              </w:pPr>
              <w:hyperlink w:anchor="_Toc103435192" w:history="1">
                <w:r w:rsidR="006C2AE9" w:rsidRPr="00777FAE">
                  <w:rPr>
                    <w:rStyle w:val="Lienhypertexte"/>
                  </w:rPr>
                  <w:t>Problèmes rencontrés</w:t>
                </w:r>
                <w:r w:rsidR="006C2AE9">
                  <w:rPr>
                    <w:webHidden/>
                  </w:rPr>
                  <w:tab/>
                </w:r>
                <w:r w:rsidR="006C2AE9">
                  <w:rPr>
                    <w:webHidden/>
                  </w:rPr>
                  <w:fldChar w:fldCharType="begin"/>
                </w:r>
                <w:r w:rsidR="006C2AE9">
                  <w:rPr>
                    <w:webHidden/>
                  </w:rPr>
                  <w:instrText xml:space="preserve"> PAGEREF _Toc103435192 \h </w:instrText>
                </w:r>
                <w:r w:rsidR="006C2AE9">
                  <w:rPr>
                    <w:webHidden/>
                  </w:rPr>
                </w:r>
                <w:r w:rsidR="006C2AE9">
                  <w:rPr>
                    <w:webHidden/>
                  </w:rPr>
                  <w:fldChar w:fldCharType="separate"/>
                </w:r>
                <w:r w:rsidR="00563DA0">
                  <w:rPr>
                    <w:webHidden/>
                  </w:rPr>
                  <w:t>13</w:t>
                </w:r>
                <w:r w:rsidR="006C2AE9">
                  <w:rPr>
                    <w:webHidden/>
                  </w:rPr>
                  <w:fldChar w:fldCharType="end"/>
                </w:r>
              </w:hyperlink>
            </w:p>
            <w:p w14:paraId="089DD85A" w14:textId="3DAF2E74" w:rsidR="006C2AE9" w:rsidRDefault="00335D73">
              <w:pPr>
                <w:pStyle w:val="TM2"/>
                <w:rPr>
                  <w:smallCaps w:val="0"/>
                  <w:lang w:eastAsia="zh-CN"/>
                </w:rPr>
              </w:pPr>
              <w:hyperlink w:anchor="_Toc103435193" w:history="1">
                <w:r w:rsidR="006C2AE9" w:rsidRPr="00777FAE">
                  <w:rPr>
                    <w:rStyle w:val="Lienhypertexte"/>
                  </w:rPr>
                  <w:t>Solutions apportées</w:t>
                </w:r>
                <w:r w:rsidR="006C2AE9">
                  <w:rPr>
                    <w:webHidden/>
                  </w:rPr>
                  <w:tab/>
                </w:r>
                <w:r w:rsidR="006C2AE9">
                  <w:rPr>
                    <w:webHidden/>
                  </w:rPr>
                  <w:fldChar w:fldCharType="begin"/>
                </w:r>
                <w:r w:rsidR="006C2AE9">
                  <w:rPr>
                    <w:webHidden/>
                  </w:rPr>
                  <w:instrText xml:space="preserve"> PAGEREF _Toc103435193 \h </w:instrText>
                </w:r>
                <w:r w:rsidR="006C2AE9">
                  <w:rPr>
                    <w:webHidden/>
                  </w:rPr>
                </w:r>
                <w:r w:rsidR="006C2AE9">
                  <w:rPr>
                    <w:webHidden/>
                  </w:rPr>
                  <w:fldChar w:fldCharType="separate"/>
                </w:r>
                <w:r w:rsidR="00563DA0">
                  <w:rPr>
                    <w:webHidden/>
                  </w:rPr>
                  <w:t>13</w:t>
                </w:r>
                <w:r w:rsidR="006C2AE9">
                  <w:rPr>
                    <w:webHidden/>
                  </w:rPr>
                  <w:fldChar w:fldCharType="end"/>
                </w:r>
              </w:hyperlink>
            </w:p>
            <w:p w14:paraId="2A81B3C9" w14:textId="06D5C2D8" w:rsidR="006C2AE9" w:rsidRDefault="00335D73">
              <w:pPr>
                <w:pStyle w:val="TM2"/>
                <w:rPr>
                  <w:smallCaps w:val="0"/>
                  <w:lang w:eastAsia="zh-CN"/>
                </w:rPr>
              </w:pPr>
              <w:hyperlink w:anchor="_Toc103435194" w:history="1">
                <w:r w:rsidR="006C2AE9" w:rsidRPr="00777FAE">
                  <w:rPr>
                    <w:rStyle w:val="Lienhypertexte"/>
                  </w:rPr>
                  <w:t>Voies d’améliorations</w:t>
                </w:r>
                <w:r w:rsidR="006C2AE9">
                  <w:rPr>
                    <w:webHidden/>
                  </w:rPr>
                  <w:tab/>
                </w:r>
                <w:r w:rsidR="006C2AE9">
                  <w:rPr>
                    <w:webHidden/>
                  </w:rPr>
                  <w:fldChar w:fldCharType="begin"/>
                </w:r>
                <w:r w:rsidR="006C2AE9">
                  <w:rPr>
                    <w:webHidden/>
                  </w:rPr>
                  <w:instrText xml:space="preserve"> PAGEREF _Toc103435194 \h </w:instrText>
                </w:r>
                <w:r w:rsidR="006C2AE9">
                  <w:rPr>
                    <w:webHidden/>
                  </w:rPr>
                </w:r>
                <w:r w:rsidR="006C2AE9">
                  <w:rPr>
                    <w:webHidden/>
                  </w:rPr>
                  <w:fldChar w:fldCharType="separate"/>
                </w:r>
                <w:r w:rsidR="00563DA0">
                  <w:rPr>
                    <w:webHidden/>
                  </w:rPr>
                  <w:t>13</w:t>
                </w:r>
                <w:r w:rsidR="006C2AE9">
                  <w:rPr>
                    <w:webHidden/>
                  </w:rPr>
                  <w:fldChar w:fldCharType="end"/>
                </w:r>
              </w:hyperlink>
            </w:p>
            <w:p w14:paraId="4CDAFD9C" w14:textId="15EF228E" w:rsidR="006C2AE9" w:rsidRDefault="00335D73">
              <w:pPr>
                <w:pStyle w:val="TM1"/>
                <w:rPr>
                  <w:smallCaps w:val="0"/>
                  <w:color w:val="auto"/>
                  <w:lang w:eastAsia="zh-CN"/>
                </w:rPr>
              </w:pPr>
              <w:hyperlink w:anchor="_Toc103435195" w:history="1">
                <w:r w:rsidR="006C2AE9" w:rsidRPr="00777FAE">
                  <w:rPr>
                    <w:rStyle w:val="Lienhypertexte"/>
                  </w:rPr>
                  <w:t>Conclusion</w:t>
                </w:r>
                <w:r w:rsidR="006C2AE9">
                  <w:rPr>
                    <w:webHidden/>
                  </w:rPr>
                  <w:tab/>
                </w:r>
                <w:r w:rsidR="006C2AE9">
                  <w:rPr>
                    <w:webHidden/>
                  </w:rPr>
                  <w:fldChar w:fldCharType="begin"/>
                </w:r>
                <w:r w:rsidR="006C2AE9">
                  <w:rPr>
                    <w:webHidden/>
                  </w:rPr>
                  <w:instrText xml:space="preserve"> PAGEREF _Toc103435195 \h </w:instrText>
                </w:r>
                <w:r w:rsidR="006C2AE9">
                  <w:rPr>
                    <w:webHidden/>
                  </w:rPr>
                </w:r>
                <w:r w:rsidR="006C2AE9">
                  <w:rPr>
                    <w:webHidden/>
                  </w:rPr>
                  <w:fldChar w:fldCharType="separate"/>
                </w:r>
                <w:r w:rsidR="00563DA0">
                  <w:rPr>
                    <w:webHidden/>
                  </w:rPr>
                  <w:t>14</w:t>
                </w:r>
                <w:r w:rsidR="006C2AE9">
                  <w:rPr>
                    <w:webHidden/>
                  </w:rPr>
                  <w:fldChar w:fldCharType="end"/>
                </w:r>
              </w:hyperlink>
            </w:p>
            <w:p w14:paraId="0840307A" w14:textId="27E9316E" w:rsidR="006C2AE9" w:rsidRDefault="00335D73">
              <w:pPr>
                <w:pStyle w:val="TM1"/>
                <w:rPr>
                  <w:smallCaps w:val="0"/>
                  <w:color w:val="auto"/>
                  <w:lang w:eastAsia="zh-CN"/>
                </w:rPr>
              </w:pPr>
              <w:hyperlink w:anchor="_Toc103435196" w:history="1">
                <w:r w:rsidR="006C2AE9" w:rsidRPr="00777FAE">
                  <w:rPr>
                    <w:rStyle w:val="Lienhypertexte"/>
                  </w:rPr>
                  <w:t>ANNEXE</w:t>
                </w:r>
                <w:r w:rsidR="006C2AE9">
                  <w:rPr>
                    <w:webHidden/>
                  </w:rPr>
                  <w:tab/>
                </w:r>
                <w:r w:rsidR="006C2AE9">
                  <w:rPr>
                    <w:webHidden/>
                  </w:rPr>
                  <w:fldChar w:fldCharType="begin"/>
                </w:r>
                <w:r w:rsidR="006C2AE9">
                  <w:rPr>
                    <w:webHidden/>
                  </w:rPr>
                  <w:instrText xml:space="preserve"> PAGEREF _Toc103435196 \h </w:instrText>
                </w:r>
                <w:r w:rsidR="006C2AE9">
                  <w:rPr>
                    <w:webHidden/>
                  </w:rPr>
                </w:r>
                <w:r w:rsidR="006C2AE9">
                  <w:rPr>
                    <w:webHidden/>
                  </w:rPr>
                  <w:fldChar w:fldCharType="separate"/>
                </w:r>
                <w:r w:rsidR="00563DA0">
                  <w:rPr>
                    <w:webHidden/>
                  </w:rPr>
                  <w:t>15</w:t>
                </w:r>
                <w:r w:rsidR="006C2AE9">
                  <w:rPr>
                    <w:webHidden/>
                  </w:rPr>
                  <w:fldChar w:fldCharType="end"/>
                </w:r>
              </w:hyperlink>
            </w:p>
            <w:p w14:paraId="219073E4" w14:textId="5B1B0226" w:rsidR="006C2AE9" w:rsidRDefault="00335D73">
              <w:pPr>
                <w:pStyle w:val="TM2"/>
                <w:rPr>
                  <w:smallCaps w:val="0"/>
                  <w:lang w:eastAsia="zh-CN"/>
                </w:rPr>
              </w:pPr>
              <w:hyperlink w:anchor="_Toc103435197" w:history="1">
                <w:r w:rsidR="006C2AE9" w:rsidRPr="00777FAE">
                  <w:rPr>
                    <w:rStyle w:val="Lienhypertexte"/>
                  </w:rPr>
                  <w:t>S’inscrire</w:t>
                </w:r>
                <w:r w:rsidR="006C2AE9">
                  <w:rPr>
                    <w:webHidden/>
                  </w:rPr>
                  <w:tab/>
                </w:r>
                <w:r w:rsidR="006C2AE9">
                  <w:rPr>
                    <w:webHidden/>
                  </w:rPr>
                  <w:fldChar w:fldCharType="begin"/>
                </w:r>
                <w:r w:rsidR="006C2AE9">
                  <w:rPr>
                    <w:webHidden/>
                  </w:rPr>
                  <w:instrText xml:space="preserve"> PAGEREF _Toc103435197 \h </w:instrText>
                </w:r>
                <w:r w:rsidR="006C2AE9">
                  <w:rPr>
                    <w:webHidden/>
                  </w:rPr>
                </w:r>
                <w:r w:rsidR="006C2AE9">
                  <w:rPr>
                    <w:webHidden/>
                  </w:rPr>
                  <w:fldChar w:fldCharType="separate"/>
                </w:r>
                <w:r w:rsidR="00563DA0">
                  <w:rPr>
                    <w:webHidden/>
                  </w:rPr>
                  <w:t>15</w:t>
                </w:r>
                <w:r w:rsidR="006C2AE9">
                  <w:rPr>
                    <w:webHidden/>
                  </w:rPr>
                  <w:fldChar w:fldCharType="end"/>
                </w:r>
              </w:hyperlink>
            </w:p>
            <w:p w14:paraId="3DBAB4D1" w14:textId="27AE6290" w:rsidR="006C2AE9" w:rsidRDefault="00335D73">
              <w:pPr>
                <w:pStyle w:val="TM2"/>
                <w:rPr>
                  <w:smallCaps w:val="0"/>
                  <w:lang w:eastAsia="zh-CN"/>
                </w:rPr>
              </w:pPr>
              <w:hyperlink w:anchor="_Toc103435198" w:history="1">
                <w:r w:rsidR="006C2AE9" w:rsidRPr="00777FAE">
                  <w:rPr>
                    <w:rStyle w:val="Lienhypertexte"/>
                  </w:rPr>
                  <w:t>S’authentifier</w:t>
                </w:r>
                <w:r w:rsidR="006C2AE9">
                  <w:rPr>
                    <w:webHidden/>
                  </w:rPr>
                  <w:tab/>
                </w:r>
                <w:r w:rsidR="006C2AE9">
                  <w:rPr>
                    <w:webHidden/>
                  </w:rPr>
                  <w:fldChar w:fldCharType="begin"/>
                </w:r>
                <w:r w:rsidR="006C2AE9">
                  <w:rPr>
                    <w:webHidden/>
                  </w:rPr>
                  <w:instrText xml:space="preserve"> PAGEREF _Toc103435198 \h </w:instrText>
                </w:r>
                <w:r w:rsidR="006C2AE9">
                  <w:rPr>
                    <w:webHidden/>
                  </w:rPr>
                </w:r>
                <w:r w:rsidR="006C2AE9">
                  <w:rPr>
                    <w:webHidden/>
                  </w:rPr>
                  <w:fldChar w:fldCharType="separate"/>
                </w:r>
                <w:r w:rsidR="00563DA0">
                  <w:rPr>
                    <w:webHidden/>
                  </w:rPr>
                  <w:t>15</w:t>
                </w:r>
                <w:r w:rsidR="006C2AE9">
                  <w:rPr>
                    <w:webHidden/>
                  </w:rPr>
                  <w:fldChar w:fldCharType="end"/>
                </w:r>
              </w:hyperlink>
            </w:p>
            <w:p w14:paraId="3EB7783D" w14:textId="16C61680" w:rsidR="006C2AE9" w:rsidRDefault="00335D73">
              <w:pPr>
                <w:pStyle w:val="TM2"/>
                <w:rPr>
                  <w:smallCaps w:val="0"/>
                  <w:lang w:eastAsia="zh-CN"/>
                </w:rPr>
              </w:pPr>
              <w:hyperlink w:anchor="_Toc103435199" w:history="1">
                <w:r w:rsidR="006C2AE9" w:rsidRPr="00777FAE">
                  <w:rPr>
                    <w:rStyle w:val="Lienhypertexte"/>
                  </w:rPr>
                  <w:t>Rechercher</w:t>
                </w:r>
                <w:r w:rsidR="006C2AE9">
                  <w:rPr>
                    <w:webHidden/>
                  </w:rPr>
                  <w:tab/>
                </w:r>
                <w:r w:rsidR="006C2AE9">
                  <w:rPr>
                    <w:webHidden/>
                  </w:rPr>
                  <w:fldChar w:fldCharType="begin"/>
                </w:r>
                <w:r w:rsidR="006C2AE9">
                  <w:rPr>
                    <w:webHidden/>
                  </w:rPr>
                  <w:instrText xml:space="preserve"> PAGEREF _Toc103435199 \h </w:instrText>
                </w:r>
                <w:r w:rsidR="006C2AE9">
                  <w:rPr>
                    <w:webHidden/>
                  </w:rPr>
                </w:r>
                <w:r w:rsidR="006C2AE9">
                  <w:rPr>
                    <w:webHidden/>
                  </w:rPr>
                  <w:fldChar w:fldCharType="separate"/>
                </w:r>
                <w:r w:rsidR="00563DA0">
                  <w:rPr>
                    <w:webHidden/>
                  </w:rPr>
                  <w:t>16</w:t>
                </w:r>
                <w:r w:rsidR="006C2AE9">
                  <w:rPr>
                    <w:webHidden/>
                  </w:rPr>
                  <w:fldChar w:fldCharType="end"/>
                </w:r>
              </w:hyperlink>
            </w:p>
            <w:p w14:paraId="1074FC45" w14:textId="1F8C8C7C" w:rsidR="006957ED" w:rsidRDefault="006957ED">
              <w:r>
                <w:rPr>
                  <w:b/>
                  <w:bCs/>
                </w:rPr>
                <w:fldChar w:fldCharType="end"/>
              </w:r>
            </w:p>
          </w:sdtContent>
        </w:sdt>
        <w:p w14:paraId="306C5CD7" w14:textId="77777777" w:rsidR="006957ED" w:rsidRDefault="006957ED">
          <w:pPr>
            <w:spacing w:after="200"/>
            <w:rPr>
              <w:b/>
            </w:rPr>
          </w:pPr>
        </w:p>
        <w:p w14:paraId="3F09916B" w14:textId="77777777" w:rsidR="00AC5740" w:rsidRDefault="00AC5740">
          <w:pPr>
            <w:spacing w:after="200"/>
            <w:rPr>
              <w:b/>
            </w:rPr>
          </w:pPr>
        </w:p>
        <w:p w14:paraId="3AE43468" w14:textId="77777777" w:rsidR="006957ED" w:rsidRDefault="006957ED">
          <w:pPr>
            <w:spacing w:after="200"/>
            <w:rPr>
              <w:b/>
            </w:rPr>
          </w:pPr>
        </w:p>
        <w:p w14:paraId="3138E44A" w14:textId="6D1C7F00" w:rsidR="006957ED" w:rsidRDefault="006957ED">
          <w:pPr>
            <w:spacing w:after="200"/>
            <w:rPr>
              <w:b/>
            </w:rPr>
          </w:pPr>
        </w:p>
        <w:p w14:paraId="794107A0" w14:textId="77777777" w:rsidR="00AC5740" w:rsidRDefault="00AC5740">
          <w:pPr>
            <w:spacing w:after="200"/>
            <w:rPr>
              <w:b/>
            </w:rPr>
          </w:pPr>
        </w:p>
        <w:p w14:paraId="1D6E2A9F" w14:textId="287AE94B" w:rsidR="00362097" w:rsidRDefault="00335D73">
          <w:pPr>
            <w:spacing w:after="200"/>
            <w:rPr>
              <w:b/>
            </w:rPr>
          </w:pPr>
        </w:p>
      </w:sdtContent>
    </w:sdt>
    <w:p w14:paraId="7E380E06" w14:textId="63C98D28" w:rsidR="000F1DCE" w:rsidRPr="00793F75" w:rsidRDefault="00362097" w:rsidP="00272205">
      <w:pPr>
        <w:pStyle w:val="Titre1"/>
      </w:pPr>
      <w:bookmarkStart w:id="0" w:name="_Toc103435176"/>
      <w:r w:rsidRPr="00793F75">
        <w:t>INTRODUCTION</w:t>
      </w:r>
      <w:bookmarkEnd w:id="0"/>
    </w:p>
    <w:p w14:paraId="6136D0FA" w14:textId="158D6F0A" w:rsidR="00362097" w:rsidRDefault="00362097">
      <w:pPr>
        <w:spacing w:after="200"/>
        <w:rPr>
          <w:b/>
        </w:rPr>
      </w:pPr>
    </w:p>
    <w:p w14:paraId="0F4FEC7C" w14:textId="12EF689D" w:rsidR="00272205" w:rsidRDefault="00272205">
      <w:pPr>
        <w:spacing w:after="200"/>
        <w:rPr>
          <w:b/>
        </w:rPr>
      </w:pPr>
    </w:p>
    <w:p w14:paraId="058D0177" w14:textId="23B13D52" w:rsidR="00272205" w:rsidRPr="008A753D" w:rsidRDefault="00272205" w:rsidP="00A27FA6">
      <w:pPr>
        <w:spacing w:after="200" w:line="276" w:lineRule="auto"/>
        <w:jc w:val="both"/>
        <w:rPr>
          <w:bCs/>
        </w:rPr>
      </w:pPr>
    </w:p>
    <w:p w14:paraId="618A497B" w14:textId="3FF73B05" w:rsidR="00272205" w:rsidRPr="00B7726A" w:rsidRDefault="00A27FA6" w:rsidP="00A27FA6">
      <w:pPr>
        <w:spacing w:after="200" w:line="276" w:lineRule="auto"/>
        <w:jc w:val="both"/>
        <w:rPr>
          <w:rFonts w:ascii="Verdana" w:hAnsi="Verdana"/>
          <w:bCs/>
        </w:rPr>
      </w:pPr>
      <w:r w:rsidRPr="008A753D">
        <w:rPr>
          <w:bCs/>
        </w:rPr>
        <w:tab/>
      </w:r>
      <w:r w:rsidRPr="00B7726A">
        <w:rPr>
          <w:rFonts w:ascii="Verdana" w:hAnsi="Verdana"/>
          <w:bCs/>
        </w:rPr>
        <w:t>Durant cette année nous avons eu l’occasion de participer à des cours en programmation web avancée à la suite de ce que nous avons eu l’année précédente. On a été mené à réaliser un projet dans cette matière dans le but de créer une interface Web avec plusieurs pages afin de s’occuper de la gestion d’une bibliothèque.</w:t>
      </w:r>
    </w:p>
    <w:p w14:paraId="0A9FF879" w14:textId="05CE0867" w:rsidR="00A27FA6" w:rsidRPr="00B7726A" w:rsidRDefault="00A27FA6" w:rsidP="00A27FA6">
      <w:pPr>
        <w:spacing w:after="200" w:line="276" w:lineRule="auto"/>
        <w:jc w:val="both"/>
        <w:rPr>
          <w:rFonts w:ascii="Verdana" w:hAnsi="Verdana"/>
          <w:bCs/>
        </w:rPr>
      </w:pPr>
      <w:r w:rsidRPr="00B7726A">
        <w:rPr>
          <w:rFonts w:ascii="Verdana" w:hAnsi="Verdana"/>
          <w:bCs/>
        </w:rPr>
        <w:tab/>
      </w:r>
    </w:p>
    <w:p w14:paraId="4C24FB15" w14:textId="0C65147F" w:rsidR="00A27FA6" w:rsidRPr="00B7726A" w:rsidRDefault="00A27FA6" w:rsidP="00A27FA6">
      <w:pPr>
        <w:spacing w:after="200" w:line="276" w:lineRule="auto"/>
        <w:jc w:val="both"/>
        <w:rPr>
          <w:rFonts w:ascii="Verdana" w:hAnsi="Verdana"/>
          <w:bCs/>
        </w:rPr>
      </w:pPr>
      <w:r w:rsidRPr="00B7726A">
        <w:rPr>
          <w:rFonts w:ascii="Verdana" w:hAnsi="Verdana"/>
          <w:bCs/>
        </w:rPr>
        <w:tab/>
        <w:t xml:space="preserve">Ce site permettra aux étudiants d’EFREI de consulter et emprunter les livres qui sont disponibles au sein de notre bibliothèque. Bien sûr, le responsable de la bibliothèque soit l’administrateur devra </w:t>
      </w:r>
      <w:r w:rsidR="009A56E9" w:rsidRPr="00B7726A">
        <w:rPr>
          <w:rFonts w:ascii="Verdana" w:hAnsi="Verdana"/>
          <w:bCs/>
        </w:rPr>
        <w:t>avoir la capacité</w:t>
      </w:r>
      <w:r w:rsidRPr="00B7726A">
        <w:rPr>
          <w:rFonts w:ascii="Verdana" w:hAnsi="Verdana"/>
          <w:bCs/>
        </w:rPr>
        <w:t xml:space="preserve"> de mettre à jour les différents catalogues et de rajouter de nouveaux livres ou d’en supprimer</w:t>
      </w:r>
      <w:r w:rsidR="00A00A41">
        <w:rPr>
          <w:rFonts w:ascii="Verdana" w:hAnsi="Verdana"/>
          <w:bCs/>
        </w:rPr>
        <w:t xml:space="preserve">. </w:t>
      </w:r>
      <w:r w:rsidR="00360BD2">
        <w:rPr>
          <w:rFonts w:ascii="Verdana" w:hAnsi="Verdana"/>
          <w:bCs/>
        </w:rPr>
        <w:t>Pour ainsi dire</w:t>
      </w:r>
      <w:r w:rsidR="00A00A41">
        <w:rPr>
          <w:rFonts w:ascii="Verdana" w:hAnsi="Verdana"/>
          <w:bCs/>
        </w:rPr>
        <w:t>,</w:t>
      </w:r>
      <w:r w:rsidR="003650D2">
        <w:rPr>
          <w:rFonts w:ascii="Verdana" w:hAnsi="Verdana"/>
          <w:bCs/>
        </w:rPr>
        <w:t xml:space="preserve"> </w:t>
      </w:r>
      <w:r w:rsidR="00360BD2">
        <w:rPr>
          <w:rFonts w:ascii="Verdana" w:hAnsi="Verdana"/>
          <w:bCs/>
        </w:rPr>
        <w:t>qu’</w:t>
      </w:r>
      <w:r w:rsidR="003650D2">
        <w:rPr>
          <w:rFonts w:ascii="Verdana" w:hAnsi="Verdana"/>
          <w:bCs/>
        </w:rPr>
        <w:t xml:space="preserve">il </w:t>
      </w:r>
      <w:r w:rsidR="00360BD2">
        <w:rPr>
          <w:rFonts w:ascii="Verdana" w:hAnsi="Verdana"/>
          <w:bCs/>
        </w:rPr>
        <w:t>possède</w:t>
      </w:r>
      <w:r w:rsidR="003650D2">
        <w:rPr>
          <w:rFonts w:ascii="Verdana" w:hAnsi="Verdana"/>
          <w:bCs/>
        </w:rPr>
        <w:t xml:space="preserve"> les droits de modification</w:t>
      </w:r>
      <w:r w:rsidRPr="00B7726A">
        <w:rPr>
          <w:rFonts w:ascii="Verdana" w:hAnsi="Verdana"/>
          <w:bCs/>
        </w:rPr>
        <w:t>.</w:t>
      </w:r>
    </w:p>
    <w:p w14:paraId="57F60EB8" w14:textId="41F23338" w:rsidR="009A56E9" w:rsidRPr="00B7726A" w:rsidRDefault="009A56E9" w:rsidP="00A27FA6">
      <w:pPr>
        <w:spacing w:after="200" w:line="276" w:lineRule="auto"/>
        <w:jc w:val="both"/>
        <w:rPr>
          <w:rFonts w:ascii="Verdana" w:hAnsi="Verdana"/>
          <w:bCs/>
        </w:rPr>
      </w:pPr>
      <w:r w:rsidRPr="00B7726A">
        <w:rPr>
          <w:rFonts w:ascii="Verdana" w:hAnsi="Verdana"/>
          <w:bCs/>
        </w:rPr>
        <w:tab/>
      </w:r>
    </w:p>
    <w:p w14:paraId="03A3CD94" w14:textId="4588D137" w:rsidR="009A56E9" w:rsidRPr="00B7726A" w:rsidRDefault="009A56E9" w:rsidP="00A27FA6">
      <w:pPr>
        <w:spacing w:after="200" w:line="276" w:lineRule="auto"/>
        <w:jc w:val="both"/>
        <w:rPr>
          <w:rFonts w:ascii="Verdana" w:hAnsi="Verdana"/>
          <w:bCs/>
        </w:rPr>
      </w:pPr>
      <w:r w:rsidRPr="00B7726A">
        <w:rPr>
          <w:rFonts w:ascii="Verdana" w:hAnsi="Verdana"/>
          <w:bCs/>
        </w:rPr>
        <w:tab/>
      </w:r>
      <w:r w:rsidR="008234E0" w:rsidRPr="00B7726A">
        <w:rPr>
          <w:rFonts w:ascii="Verdana" w:hAnsi="Verdana"/>
          <w:bCs/>
        </w:rPr>
        <w:t xml:space="preserve">Pour ce faire, notre serveur web sera réalisé avec une API (interface de programmation d’application) qui sera codé avec Node.js tout en nous servant du Framework Express.js. Puis, notre base de données sera en MySQL. </w:t>
      </w:r>
      <w:r w:rsidR="00066C3F" w:rsidRPr="00B7726A">
        <w:rPr>
          <w:rFonts w:ascii="Verdana" w:hAnsi="Verdana"/>
          <w:bCs/>
        </w:rPr>
        <w:t xml:space="preserve">On utilisera différents langages pour ce projet soit les suivants : HTML, CSS et javascript pour le client </w:t>
      </w:r>
      <w:r w:rsidR="007B2100" w:rsidRPr="00B7726A">
        <w:rPr>
          <w:rFonts w:ascii="Verdana" w:hAnsi="Verdana"/>
          <w:bCs/>
        </w:rPr>
        <w:t>ainsi que</w:t>
      </w:r>
      <w:r w:rsidR="00066C3F" w:rsidRPr="00B7726A">
        <w:rPr>
          <w:rFonts w:ascii="Verdana" w:hAnsi="Verdana"/>
          <w:bCs/>
        </w:rPr>
        <w:t xml:space="preserve"> le serveur.</w:t>
      </w:r>
      <w:r w:rsidR="004D6B6B">
        <w:rPr>
          <w:rFonts w:ascii="Verdana" w:hAnsi="Verdana"/>
          <w:bCs/>
        </w:rPr>
        <w:t xml:space="preserve"> Bien évidemment, pour le côté Client nous avons utilisé Vue.js et le Framework Express.js.</w:t>
      </w:r>
    </w:p>
    <w:p w14:paraId="650C8125" w14:textId="2BC3583C" w:rsidR="00BF66DA" w:rsidRPr="00B7726A" w:rsidRDefault="00BF66DA" w:rsidP="00A27FA6">
      <w:pPr>
        <w:spacing w:after="200" w:line="276" w:lineRule="auto"/>
        <w:jc w:val="both"/>
        <w:rPr>
          <w:rFonts w:ascii="Verdana" w:hAnsi="Verdana"/>
          <w:bCs/>
        </w:rPr>
      </w:pPr>
    </w:p>
    <w:p w14:paraId="001CCFF1" w14:textId="2AC3B3BC" w:rsidR="00BF66DA" w:rsidRPr="00B7726A" w:rsidRDefault="00BF66DA" w:rsidP="00A27FA6">
      <w:pPr>
        <w:spacing w:after="200" w:line="276" w:lineRule="auto"/>
        <w:jc w:val="both"/>
        <w:rPr>
          <w:rFonts w:ascii="Verdana" w:hAnsi="Verdana"/>
          <w:bCs/>
        </w:rPr>
      </w:pPr>
      <w:r w:rsidRPr="00B7726A">
        <w:rPr>
          <w:rFonts w:ascii="Verdana" w:hAnsi="Verdana"/>
          <w:bCs/>
        </w:rPr>
        <w:tab/>
        <w:t>Pour réaliser ce projet, nous avons décidé de disséquer les problèmes et points à réaliser en plusieurs parties. Tout d’abord, dans un premier temps nous avons réalisé un diagramme de cas d’utilisation afin de ne pas dériver et de représenter le comportement qu’aura notre système.</w:t>
      </w:r>
      <w:r w:rsidR="00AB3400" w:rsidRPr="00B7726A">
        <w:rPr>
          <w:rFonts w:ascii="Verdana" w:hAnsi="Verdana"/>
          <w:bCs/>
        </w:rPr>
        <w:t xml:space="preserve"> Puis nous avons détaillé toutes les contraintes possibles soient les contraintes techniques ou fonctionnelles</w:t>
      </w:r>
      <w:r w:rsidR="00E25D01" w:rsidRPr="00B7726A">
        <w:rPr>
          <w:rFonts w:ascii="Verdana" w:hAnsi="Verdana"/>
          <w:bCs/>
        </w:rPr>
        <w:t xml:space="preserve"> de ce projet</w:t>
      </w:r>
      <w:r w:rsidR="00AB3400" w:rsidRPr="00B7726A">
        <w:rPr>
          <w:rFonts w:ascii="Verdana" w:hAnsi="Verdana"/>
          <w:bCs/>
        </w:rPr>
        <w:t xml:space="preserve">. </w:t>
      </w:r>
      <w:r w:rsidR="000C2229" w:rsidRPr="00B7726A">
        <w:rPr>
          <w:rFonts w:ascii="Verdana" w:hAnsi="Verdana"/>
          <w:bCs/>
        </w:rPr>
        <w:t xml:space="preserve">Pour la base de données, nous l’avons fait en MySQL mais vous trouverez un modèle MCD-MLD </w:t>
      </w:r>
      <w:r w:rsidR="00A068EB" w:rsidRPr="00B7726A">
        <w:rPr>
          <w:rFonts w:ascii="Verdana" w:hAnsi="Verdana"/>
          <w:bCs/>
        </w:rPr>
        <w:t xml:space="preserve">réaliser </w:t>
      </w:r>
      <w:r w:rsidR="000C2229" w:rsidRPr="00B7726A">
        <w:rPr>
          <w:rFonts w:ascii="Verdana" w:hAnsi="Verdana"/>
          <w:bCs/>
        </w:rPr>
        <w:t xml:space="preserve">à l’aide de </w:t>
      </w:r>
      <w:proofErr w:type="spellStart"/>
      <w:r w:rsidR="000C2229" w:rsidRPr="00B7726A">
        <w:rPr>
          <w:rFonts w:ascii="Verdana" w:hAnsi="Verdana"/>
          <w:bCs/>
        </w:rPr>
        <w:t>Loopang</w:t>
      </w:r>
      <w:proofErr w:type="spellEnd"/>
      <w:r w:rsidR="000C2229" w:rsidRPr="00B7726A">
        <w:rPr>
          <w:rFonts w:ascii="Verdana" w:hAnsi="Verdana"/>
          <w:bCs/>
        </w:rPr>
        <w:t xml:space="preserve">. Pour conclure, nous finirons </w:t>
      </w:r>
      <w:r w:rsidR="00ED0846" w:rsidRPr="00B7726A">
        <w:rPr>
          <w:rFonts w:ascii="Verdana" w:hAnsi="Verdana"/>
          <w:bCs/>
        </w:rPr>
        <w:t>par</w:t>
      </w:r>
      <w:r w:rsidR="000C2229" w:rsidRPr="00B7726A">
        <w:rPr>
          <w:rFonts w:ascii="Verdana" w:hAnsi="Verdana"/>
          <w:bCs/>
        </w:rPr>
        <w:t xml:space="preserve"> les problèmes rencontrés et les solutions que nous avons apportées.</w:t>
      </w:r>
    </w:p>
    <w:p w14:paraId="2778B64D" w14:textId="77777777" w:rsidR="009A56E9" w:rsidRPr="00B7726A" w:rsidRDefault="009A56E9" w:rsidP="00A27FA6">
      <w:pPr>
        <w:spacing w:after="200" w:line="276" w:lineRule="auto"/>
        <w:jc w:val="both"/>
        <w:rPr>
          <w:rFonts w:ascii="Verdana" w:hAnsi="Verdana"/>
          <w:bCs/>
        </w:rPr>
      </w:pPr>
    </w:p>
    <w:p w14:paraId="4D4E4FA4" w14:textId="3F2230BC" w:rsidR="00272205" w:rsidRDefault="00272205" w:rsidP="00A27FA6">
      <w:pPr>
        <w:spacing w:after="200"/>
        <w:jc w:val="both"/>
        <w:rPr>
          <w:b/>
        </w:rPr>
      </w:pPr>
    </w:p>
    <w:p w14:paraId="4063E9D3" w14:textId="2527662B" w:rsidR="00296D3F" w:rsidRDefault="00296D3F">
      <w:pPr>
        <w:spacing w:after="200"/>
        <w:rPr>
          <w:b/>
        </w:rPr>
      </w:pPr>
    </w:p>
    <w:p w14:paraId="35439058" w14:textId="77777777" w:rsidR="00097779" w:rsidRDefault="00097779">
      <w:pPr>
        <w:spacing w:after="200"/>
        <w:rPr>
          <w:b/>
        </w:rPr>
      </w:pPr>
    </w:p>
    <w:p w14:paraId="3F20ADB0" w14:textId="3C957771" w:rsidR="000C68C9" w:rsidRDefault="00362097" w:rsidP="007B2132">
      <w:pPr>
        <w:pStyle w:val="Titre1"/>
      </w:pPr>
      <w:bookmarkStart w:id="1" w:name="_Toc103435177"/>
      <w:r w:rsidRPr="00362097">
        <w:t>Exigences fonctionnelles de la bibliothèque</w:t>
      </w:r>
      <w:bookmarkEnd w:id="1"/>
    </w:p>
    <w:p w14:paraId="4D13FA86" w14:textId="127EC3AB" w:rsidR="007B2132" w:rsidRDefault="007B2132" w:rsidP="007B2132"/>
    <w:p w14:paraId="24253A8F" w14:textId="77777777" w:rsidR="007B2132" w:rsidRPr="007B2132" w:rsidRDefault="007B2132" w:rsidP="000109ED">
      <w:pPr>
        <w:spacing w:line="276" w:lineRule="auto"/>
      </w:pPr>
    </w:p>
    <w:p w14:paraId="4F2EC0F7" w14:textId="434445B5" w:rsidR="000C68C9" w:rsidRDefault="00275DEE" w:rsidP="000109ED">
      <w:pPr>
        <w:spacing w:line="276" w:lineRule="auto"/>
        <w:jc w:val="both"/>
        <w:rPr>
          <w:rFonts w:ascii="Verdana" w:hAnsi="Verdana"/>
        </w:rPr>
      </w:pPr>
      <w:r>
        <w:tab/>
      </w:r>
      <w:r w:rsidR="00977775" w:rsidRPr="00977775">
        <w:rPr>
          <w:rFonts w:ascii="Verdana" w:hAnsi="Verdana"/>
        </w:rPr>
        <w:t>Pour les exigences fonctionnelles de notre bibliothèque en ligne, nous avons décidé de</w:t>
      </w:r>
      <w:r w:rsidR="00977775">
        <w:rPr>
          <w:rFonts w:ascii="Verdana" w:hAnsi="Verdana"/>
        </w:rPr>
        <w:t xml:space="preserve"> les retranscrire par un diagramme des cas d’utilisations. Avant tout processus de développement, nous passons du temps sur la réflexion des différents cas, pour mettre au clair le but de notre système c’est-à-dire « servir à quoi ? à qui ».</w:t>
      </w:r>
    </w:p>
    <w:p w14:paraId="2D330EB7" w14:textId="1AC853C8" w:rsidR="007B2132" w:rsidRDefault="007B2132" w:rsidP="00977775">
      <w:pPr>
        <w:jc w:val="both"/>
        <w:rPr>
          <w:rFonts w:ascii="Verdana" w:hAnsi="Verdana"/>
        </w:rPr>
      </w:pPr>
    </w:p>
    <w:p w14:paraId="1242D635" w14:textId="77777777" w:rsidR="007B2132" w:rsidRPr="00977775" w:rsidRDefault="007B2132" w:rsidP="00977775">
      <w:pPr>
        <w:jc w:val="both"/>
        <w:rPr>
          <w:rFonts w:ascii="Verdana" w:hAnsi="Verdana"/>
        </w:rPr>
      </w:pPr>
    </w:p>
    <w:p w14:paraId="274AF620" w14:textId="20D7D996" w:rsidR="000C68C9" w:rsidRDefault="00362097" w:rsidP="007B2132">
      <w:pPr>
        <w:pStyle w:val="Titre2"/>
      </w:pPr>
      <w:bookmarkStart w:id="2" w:name="_Toc103435178"/>
      <w:r w:rsidRPr="00445B89">
        <w:t>Diagramme de cas d’utilisation</w:t>
      </w:r>
      <w:bookmarkEnd w:id="2"/>
    </w:p>
    <w:p w14:paraId="13C31AA6" w14:textId="3EE20CE6" w:rsidR="007B2132" w:rsidRDefault="007B2132" w:rsidP="007B2132"/>
    <w:p w14:paraId="0115AF0C" w14:textId="77777777" w:rsidR="007B2132" w:rsidRPr="007B2132" w:rsidRDefault="007B2132" w:rsidP="000109ED">
      <w:pPr>
        <w:spacing w:line="276" w:lineRule="auto"/>
      </w:pPr>
    </w:p>
    <w:p w14:paraId="52654FA9" w14:textId="1B8D4373" w:rsidR="0001107D" w:rsidRDefault="00977775" w:rsidP="000109ED">
      <w:pPr>
        <w:spacing w:line="276" w:lineRule="auto"/>
        <w:ind w:firstLine="720"/>
        <w:jc w:val="both"/>
        <w:rPr>
          <w:rFonts w:ascii="Verdana" w:hAnsi="Verdana"/>
        </w:rPr>
      </w:pPr>
      <w:r w:rsidRPr="0001107D">
        <w:rPr>
          <w:rFonts w:ascii="Verdana" w:hAnsi="Verdana"/>
        </w:rPr>
        <w:t xml:space="preserve">Dans le diagramme des cas d’utilisations qui se trouve ci-dessous, </w:t>
      </w:r>
      <w:r w:rsidR="0001107D" w:rsidRPr="0001107D">
        <w:rPr>
          <w:rFonts w:ascii="Verdana" w:hAnsi="Verdana"/>
        </w:rPr>
        <w:t>vous trouverez un cahier des charges sur les fonctionnalités de notre système.</w:t>
      </w:r>
    </w:p>
    <w:p w14:paraId="156147C1" w14:textId="77777777" w:rsidR="007B2132" w:rsidRPr="0001107D" w:rsidRDefault="007B2132" w:rsidP="000109ED">
      <w:pPr>
        <w:spacing w:line="276" w:lineRule="auto"/>
        <w:ind w:firstLine="720"/>
        <w:jc w:val="both"/>
        <w:rPr>
          <w:rFonts w:ascii="Verdana" w:hAnsi="Verdana"/>
        </w:rPr>
      </w:pPr>
    </w:p>
    <w:p w14:paraId="63783340" w14:textId="500A7AB3" w:rsidR="0001107D" w:rsidRDefault="0001107D" w:rsidP="000109ED">
      <w:pPr>
        <w:spacing w:line="276" w:lineRule="auto"/>
        <w:jc w:val="both"/>
        <w:rPr>
          <w:rFonts w:ascii="Verdana" w:hAnsi="Verdana"/>
        </w:rPr>
      </w:pPr>
      <w:r w:rsidRPr="0001107D">
        <w:rPr>
          <w:rFonts w:ascii="Verdana" w:hAnsi="Verdana"/>
        </w:rPr>
        <w:tab/>
        <w:t>Notre système a pour but de gestionner une bibliothèque en ligne spécialement pour les étudiants de l’EFREI</w:t>
      </w:r>
      <w:r>
        <w:rPr>
          <w:rFonts w:ascii="Verdana" w:hAnsi="Verdana"/>
        </w:rPr>
        <w:t>. Alors les étudiants devront tout simplement s’inscrire et rester connecté</w:t>
      </w:r>
      <w:r w:rsidR="004312D8">
        <w:rPr>
          <w:rFonts w:ascii="Verdana" w:hAnsi="Verdana"/>
        </w:rPr>
        <w:t>s</w:t>
      </w:r>
      <w:r>
        <w:rPr>
          <w:rFonts w:ascii="Verdana" w:hAnsi="Verdana"/>
        </w:rPr>
        <w:t xml:space="preserve"> pour pouvoir emprunter, chercher, consulter </w:t>
      </w:r>
      <w:r w:rsidR="00DD0085">
        <w:rPr>
          <w:rFonts w:ascii="Verdana" w:hAnsi="Verdana"/>
        </w:rPr>
        <w:t>l</w:t>
      </w:r>
      <w:r>
        <w:rPr>
          <w:rFonts w:ascii="Verdana" w:hAnsi="Verdana"/>
        </w:rPr>
        <w:t xml:space="preserve">es livres qui se trouvent au </w:t>
      </w:r>
      <w:r w:rsidR="00A3182B">
        <w:rPr>
          <w:rFonts w:ascii="Verdana" w:hAnsi="Verdana"/>
        </w:rPr>
        <w:t>sein</w:t>
      </w:r>
      <w:r>
        <w:rPr>
          <w:rFonts w:ascii="Verdana" w:hAnsi="Verdana"/>
        </w:rPr>
        <w:t xml:space="preserve"> de la bibliothèque soit dans un catalogue. </w:t>
      </w:r>
      <w:r w:rsidR="009C01B1">
        <w:rPr>
          <w:rFonts w:ascii="Verdana" w:hAnsi="Verdana"/>
        </w:rPr>
        <w:t>Comme vous pouvez le voir ci-dessous la recherche, la consultation ainsi que la suppression d’un livre du panier correspondent à une extension de l’emprunt d’un livre et tout cela inclus l’authentification.</w:t>
      </w:r>
    </w:p>
    <w:p w14:paraId="3D11F8B9" w14:textId="77777777" w:rsidR="007B2132" w:rsidRDefault="007B2132" w:rsidP="000109ED">
      <w:pPr>
        <w:spacing w:line="276" w:lineRule="auto"/>
        <w:jc w:val="both"/>
        <w:rPr>
          <w:rFonts w:ascii="Verdana" w:hAnsi="Verdana"/>
        </w:rPr>
      </w:pPr>
    </w:p>
    <w:p w14:paraId="1789281F" w14:textId="0D2E1ACE" w:rsidR="000D0981" w:rsidRDefault="009C01B1" w:rsidP="000109ED">
      <w:pPr>
        <w:spacing w:line="276" w:lineRule="auto"/>
        <w:jc w:val="both"/>
        <w:rPr>
          <w:rFonts w:ascii="Verdana" w:hAnsi="Verdana"/>
        </w:rPr>
      </w:pPr>
      <w:r>
        <w:rPr>
          <w:rFonts w:ascii="Verdana" w:hAnsi="Verdana"/>
        </w:rPr>
        <w:tab/>
      </w:r>
      <w:r w:rsidR="00CE5BFA">
        <w:rPr>
          <w:rFonts w:ascii="Verdana" w:hAnsi="Verdana"/>
        </w:rPr>
        <w:t xml:space="preserve">Pour l’administrateur soit le bibliothécaire, il pourra </w:t>
      </w:r>
      <w:r w:rsidR="00843AEF">
        <w:rPr>
          <w:rFonts w:ascii="Verdana" w:hAnsi="Verdana"/>
        </w:rPr>
        <w:t>se connecter afin de</w:t>
      </w:r>
      <w:r w:rsidR="00CE5BFA">
        <w:rPr>
          <w:rFonts w:ascii="Verdana" w:hAnsi="Verdana"/>
        </w:rPr>
        <w:t xml:space="preserve"> gérer la bibliothèque en ayant la possibilité de modifier, supprimer mais également ajouter des livres au sein de cette bibliothèque.</w:t>
      </w:r>
      <w:r w:rsidR="003A4F6F">
        <w:rPr>
          <w:rFonts w:ascii="Verdana" w:hAnsi="Verdana"/>
        </w:rPr>
        <w:t xml:space="preserve"> Pour se connecter chaque </w:t>
      </w:r>
      <w:r w:rsidR="00FF7E99">
        <w:rPr>
          <w:rFonts w:ascii="Verdana" w:hAnsi="Verdana"/>
        </w:rPr>
        <w:t>étudiant</w:t>
      </w:r>
      <w:r w:rsidR="003A4F6F">
        <w:rPr>
          <w:rFonts w:ascii="Verdana" w:hAnsi="Verdana"/>
        </w:rPr>
        <w:t xml:space="preserve"> mais également l’administrateur devront saisir un mot de passe.</w:t>
      </w:r>
      <w:r w:rsidR="00113FEC">
        <w:rPr>
          <w:rFonts w:ascii="Verdana" w:hAnsi="Verdana"/>
        </w:rPr>
        <w:t xml:space="preserve"> </w:t>
      </w:r>
      <w:r w:rsidR="00FF7E99">
        <w:rPr>
          <w:rFonts w:ascii="Verdana" w:hAnsi="Verdana"/>
        </w:rPr>
        <w:t>La recherche de livre se fait en saisissant le titre de l’ouvrage.</w:t>
      </w:r>
    </w:p>
    <w:p w14:paraId="02455BC6" w14:textId="39DE7680" w:rsidR="007B2132" w:rsidRDefault="007B2132" w:rsidP="007B2132">
      <w:pPr>
        <w:jc w:val="both"/>
        <w:rPr>
          <w:rFonts w:ascii="Verdana" w:hAnsi="Verdana"/>
        </w:rPr>
      </w:pPr>
    </w:p>
    <w:p w14:paraId="312F1FC0" w14:textId="20BDD1A8" w:rsidR="000D0981" w:rsidRDefault="000D0981" w:rsidP="000D0981">
      <w:pPr>
        <w:rPr>
          <w:rFonts w:ascii="Verdana" w:hAnsi="Verdana"/>
        </w:rPr>
      </w:pPr>
    </w:p>
    <w:p w14:paraId="2D20D60D" w14:textId="77777777" w:rsidR="000109ED" w:rsidRDefault="000109ED" w:rsidP="000D0981"/>
    <w:p w14:paraId="4AF1C6E4" w14:textId="17B03BD4" w:rsidR="000A666C" w:rsidRDefault="000A666C" w:rsidP="000D0981"/>
    <w:p w14:paraId="5EF3E205" w14:textId="77777777" w:rsidR="000109ED" w:rsidRDefault="000109ED" w:rsidP="000D0981"/>
    <w:p w14:paraId="691CDBCC" w14:textId="394E02F7" w:rsidR="000D0981" w:rsidRDefault="00D10831" w:rsidP="000D0981">
      <w:r>
        <w:rPr>
          <w:noProof/>
        </w:rPr>
        <w:lastRenderedPageBreak/>
        <mc:AlternateContent>
          <mc:Choice Requires="wpg">
            <w:drawing>
              <wp:anchor distT="0" distB="0" distL="114300" distR="114300" simplePos="0" relativeHeight="251664384" behindDoc="0" locked="0" layoutInCell="1" allowOverlap="1" wp14:anchorId="00D48AC3" wp14:editId="048BFF6D">
                <wp:simplePos x="0" y="0"/>
                <wp:positionH relativeFrom="column">
                  <wp:posOffset>-869471</wp:posOffset>
                </wp:positionH>
                <wp:positionV relativeFrom="paragraph">
                  <wp:posOffset>19050</wp:posOffset>
                </wp:positionV>
                <wp:extent cx="7490460" cy="5269530"/>
                <wp:effectExtent l="19050" t="19050" r="15240" b="26670"/>
                <wp:wrapNone/>
                <wp:docPr id="64" name="Groupe 64"/>
                <wp:cNvGraphicFramePr/>
                <a:graphic xmlns:a="http://schemas.openxmlformats.org/drawingml/2006/main">
                  <a:graphicData uri="http://schemas.microsoft.com/office/word/2010/wordprocessingGroup">
                    <wpg:wgp>
                      <wpg:cNvGrpSpPr/>
                      <wpg:grpSpPr>
                        <a:xfrm>
                          <a:off x="0" y="0"/>
                          <a:ext cx="7490460" cy="5269530"/>
                          <a:chOff x="0" y="0"/>
                          <a:chExt cx="7490460" cy="5269530"/>
                        </a:xfrm>
                      </wpg:grpSpPr>
                      <wps:wsp>
                        <wps:cNvPr id="9" name="Zone de texte 9"/>
                        <wps:cNvSpPr txBox="1"/>
                        <wps:spPr>
                          <a:xfrm>
                            <a:off x="1757992" y="4854875"/>
                            <a:ext cx="3943985" cy="414655"/>
                          </a:xfrm>
                          <a:prstGeom prst="rect">
                            <a:avLst/>
                          </a:prstGeom>
                          <a:solidFill>
                            <a:schemeClr val="lt1"/>
                          </a:solidFill>
                          <a:ln w="6350">
                            <a:solidFill>
                              <a:prstClr val="black"/>
                            </a:solidFill>
                          </a:ln>
                        </wps:spPr>
                        <wps:txbx>
                          <w:txbxContent>
                            <w:p w14:paraId="149A4DF1" w14:textId="51449F39" w:rsidR="000A666C" w:rsidRPr="000A666C" w:rsidRDefault="000A666C" w:rsidP="000A666C">
                              <w:pPr>
                                <w:jc w:val="center"/>
                                <w:rPr>
                                  <w:sz w:val="20"/>
                                  <w:szCs w:val="20"/>
                                </w:rPr>
                              </w:pPr>
                              <w:r w:rsidRPr="000A666C">
                                <w:rPr>
                                  <w:b/>
                                  <w:bCs/>
                                  <w:sz w:val="20"/>
                                  <w:szCs w:val="20"/>
                                  <w:u w:val="single"/>
                                </w:rPr>
                                <w:t>Figure 1 :</w:t>
                              </w:r>
                              <w:r w:rsidRPr="000A666C">
                                <w:rPr>
                                  <w:sz w:val="20"/>
                                  <w:szCs w:val="20"/>
                                </w:rPr>
                                <w:t xml:space="preserve"> Diagramme des cas d’utilisations pour la gestion d’une bibliothèque à l’aide de Visual </w:t>
                              </w:r>
                              <w:proofErr w:type="spellStart"/>
                              <w:r w:rsidRPr="000A666C">
                                <w:rPr>
                                  <w:sz w:val="20"/>
                                  <w:szCs w:val="20"/>
                                </w:rPr>
                                <w:t>Paradigm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3" name="Image 2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490460" cy="4856480"/>
                          </a:xfrm>
                          <a:prstGeom prst="rect">
                            <a:avLst/>
                          </a:prstGeom>
                          <a:ln>
                            <a:solidFill>
                              <a:schemeClr val="tx1"/>
                            </a:solidFill>
                          </a:ln>
                        </pic:spPr>
                      </pic:pic>
                    </wpg:wgp>
                  </a:graphicData>
                </a:graphic>
              </wp:anchor>
            </w:drawing>
          </mc:Choice>
          <mc:Fallback>
            <w:pict>
              <v:group w14:anchorId="00D48AC3" id="Groupe 64" o:spid="_x0000_s1030" style="position:absolute;margin-left:-68.45pt;margin-top:1.5pt;width:589.8pt;height:414.9pt;z-index:251664384;mso-position-horizontal-relative:text;mso-position-vertical-relative:text" coordsize="74904,52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">
                <v:shape id="Zone de texte 9" o:spid="_x0000_s1031" type="#_x0000_t202" style="position:absolute;left:17579;top:48548;width:39440;height:4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149A4DF1" w14:textId="51449F39" w:rsidR="000A666C" w:rsidRPr="000A666C" w:rsidRDefault="000A666C" w:rsidP="000A666C">
                        <w:pPr>
                          <w:jc w:val="center"/>
                          <w:rPr>
                            <w:sz w:val="20"/>
                            <w:szCs w:val="20"/>
                          </w:rPr>
                        </w:pPr>
                        <w:r w:rsidRPr="000A666C">
                          <w:rPr>
                            <w:b/>
                            <w:bCs/>
                            <w:sz w:val="20"/>
                            <w:szCs w:val="20"/>
                            <w:u w:val="single"/>
                          </w:rPr>
                          <w:t>Figure 1 :</w:t>
                        </w:r>
                        <w:r w:rsidRPr="000A666C">
                          <w:rPr>
                            <w:sz w:val="20"/>
                            <w:szCs w:val="20"/>
                          </w:rPr>
                          <w:t xml:space="preserve"> Diagramme des cas d’utilisations pour la gestion d’une bibliothèque à l’aide de Visual </w:t>
                        </w:r>
                        <w:proofErr w:type="spellStart"/>
                        <w:r w:rsidRPr="000A666C">
                          <w:rPr>
                            <w:sz w:val="20"/>
                            <w:szCs w:val="20"/>
                          </w:rPr>
                          <w:t>Paradigm</w:t>
                        </w:r>
                        <w:proofErr w:type="spellEnd"/>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32" type="#_x0000_t75" style="position:absolute;width:74904;height:48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" stroked="t" strokecolor="black [3213]">
                  <v:imagedata r:id="rId11" o:title=""/>
                  <v:path arrowok="t"/>
                </v:shape>
              </v:group>
            </w:pict>
          </mc:Fallback>
        </mc:AlternateContent>
      </w:r>
    </w:p>
    <w:p w14:paraId="7179A963" w14:textId="3BBFC2D2" w:rsidR="000D0981" w:rsidRDefault="000D0981" w:rsidP="000D0981"/>
    <w:p w14:paraId="6AB8E063" w14:textId="50110E60" w:rsidR="000D0981" w:rsidRDefault="000D0981" w:rsidP="000D0981"/>
    <w:p w14:paraId="322E6362" w14:textId="2509A0D6" w:rsidR="000D0981" w:rsidRDefault="000D0981" w:rsidP="000D0981"/>
    <w:p w14:paraId="2DBEE971" w14:textId="04A103E9" w:rsidR="000D0981" w:rsidRDefault="000D0981" w:rsidP="000D0981"/>
    <w:p w14:paraId="1F14615E" w14:textId="6F3EB300" w:rsidR="000D0981" w:rsidRDefault="000D0981" w:rsidP="000D0981"/>
    <w:p w14:paraId="53660C39" w14:textId="66B71A47" w:rsidR="000C68C9" w:rsidRDefault="000C68C9" w:rsidP="000D0981"/>
    <w:p w14:paraId="1978019E" w14:textId="568A4329" w:rsidR="000C68C9" w:rsidRDefault="000C68C9" w:rsidP="000D0981"/>
    <w:p w14:paraId="36CB92D4" w14:textId="3ACCAA6E" w:rsidR="000C68C9" w:rsidRDefault="000C68C9" w:rsidP="000D0981"/>
    <w:p w14:paraId="58B30883" w14:textId="675A7F86" w:rsidR="000C68C9" w:rsidRDefault="000C68C9" w:rsidP="000D0981"/>
    <w:p w14:paraId="15DB3423" w14:textId="468FD88B" w:rsidR="000C68C9" w:rsidRDefault="000C68C9" w:rsidP="000D0981"/>
    <w:p w14:paraId="691298C9" w14:textId="097C38E1" w:rsidR="000C68C9" w:rsidRDefault="000C68C9" w:rsidP="000D0981"/>
    <w:p w14:paraId="7D9ECBC1" w14:textId="4FFB97E9" w:rsidR="000C68C9" w:rsidRDefault="000C68C9" w:rsidP="000D0981"/>
    <w:p w14:paraId="01FF9599" w14:textId="29754872" w:rsidR="000C68C9" w:rsidRDefault="000C68C9" w:rsidP="000D0981"/>
    <w:p w14:paraId="2D7CB7AB" w14:textId="249EF543" w:rsidR="000C68C9" w:rsidRDefault="000C68C9" w:rsidP="000D0981"/>
    <w:p w14:paraId="0133D287" w14:textId="122AC518" w:rsidR="000C68C9" w:rsidRDefault="000C68C9" w:rsidP="000D0981"/>
    <w:p w14:paraId="389B7538" w14:textId="0B7F0046" w:rsidR="000C68C9" w:rsidRDefault="000C68C9" w:rsidP="000D0981"/>
    <w:p w14:paraId="18EE3C97" w14:textId="09BB75C0" w:rsidR="000C68C9" w:rsidRDefault="000C68C9" w:rsidP="000D0981"/>
    <w:p w14:paraId="04015A7E" w14:textId="6ABB8A8B" w:rsidR="000D0981" w:rsidRDefault="000D0981" w:rsidP="000D0981"/>
    <w:p w14:paraId="5C48358E" w14:textId="77777777" w:rsidR="00957836" w:rsidRPr="000D0981" w:rsidRDefault="00957836" w:rsidP="000D0981"/>
    <w:p w14:paraId="649A9801" w14:textId="1FB713F0" w:rsidR="0038039A" w:rsidRDefault="00362097" w:rsidP="0038039A">
      <w:pPr>
        <w:pStyle w:val="Titre1"/>
      </w:pPr>
      <w:bookmarkStart w:id="3" w:name="_Toc103435179"/>
      <w:r w:rsidRPr="00445B89">
        <w:t>Exigences non fonctionnelles de la bibliothèque</w:t>
      </w:r>
      <w:bookmarkEnd w:id="3"/>
    </w:p>
    <w:p w14:paraId="5D954F8E" w14:textId="77777777" w:rsidR="0038039A" w:rsidRPr="0038039A" w:rsidRDefault="0038039A" w:rsidP="0038039A"/>
    <w:p w14:paraId="4AFF3890" w14:textId="66835C3F" w:rsidR="00362097" w:rsidRDefault="00362097" w:rsidP="00272205">
      <w:pPr>
        <w:pStyle w:val="Titre2"/>
      </w:pPr>
      <w:bookmarkStart w:id="4" w:name="_Toc103435180"/>
      <w:r w:rsidRPr="00445B89">
        <w:t xml:space="preserve">L’environnement de travail et </w:t>
      </w:r>
      <w:proofErr w:type="spellStart"/>
      <w:r w:rsidRPr="00445B89">
        <w:t>Frameworks</w:t>
      </w:r>
      <w:bookmarkEnd w:id="4"/>
      <w:proofErr w:type="spellEnd"/>
    </w:p>
    <w:p w14:paraId="5876D525" w14:textId="7C9449F7" w:rsidR="0038039A" w:rsidRDefault="0038039A" w:rsidP="0038039A">
      <w:r>
        <w:tab/>
      </w:r>
    </w:p>
    <w:p w14:paraId="20FB248B" w14:textId="35643AF2" w:rsidR="0038039A" w:rsidRDefault="000B1035" w:rsidP="000109ED">
      <w:pPr>
        <w:spacing w:line="276" w:lineRule="auto"/>
        <w:jc w:val="both"/>
        <w:rPr>
          <w:rFonts w:ascii="Verdana" w:hAnsi="Verdana"/>
        </w:rPr>
      </w:pPr>
      <w:r>
        <w:tab/>
      </w:r>
      <w:r w:rsidR="009A7297">
        <w:rPr>
          <w:rFonts w:ascii="Verdana" w:hAnsi="Verdana"/>
        </w:rPr>
        <w:t>Tout d’abord, nous avons codé le serveur avec</w:t>
      </w:r>
      <w:r w:rsidR="006A4033">
        <w:rPr>
          <w:rFonts w:ascii="Verdana" w:hAnsi="Verdana"/>
        </w:rPr>
        <w:t xml:space="preserve"> le </w:t>
      </w:r>
      <w:proofErr w:type="spellStart"/>
      <w:r w:rsidR="006A4033">
        <w:rPr>
          <w:rFonts w:ascii="Verdana" w:hAnsi="Verdana"/>
        </w:rPr>
        <w:t>framework</w:t>
      </w:r>
      <w:proofErr w:type="spellEnd"/>
      <w:r w:rsidR="006A4033">
        <w:rPr>
          <w:rFonts w:ascii="Verdana" w:hAnsi="Verdana"/>
        </w:rPr>
        <w:t xml:space="preserve"> backend</w:t>
      </w:r>
      <w:r w:rsidR="009A7297">
        <w:rPr>
          <w:rFonts w:ascii="Verdana" w:hAnsi="Verdana"/>
        </w:rPr>
        <w:t xml:space="preserve"> Node.js tout en utilisant le </w:t>
      </w:r>
      <w:r w:rsidR="00195EE9">
        <w:rPr>
          <w:rFonts w:ascii="Verdana" w:hAnsi="Verdana"/>
        </w:rPr>
        <w:t>module</w:t>
      </w:r>
      <w:r w:rsidR="009A7297">
        <w:rPr>
          <w:rFonts w:ascii="Verdana" w:hAnsi="Verdana"/>
        </w:rPr>
        <w:t xml:space="preserve"> Express.js qui a été demandé. La création des interfaces utilisateurs d’applications</w:t>
      </w:r>
      <w:r w:rsidR="001C222D">
        <w:rPr>
          <w:rFonts w:ascii="Verdana" w:hAnsi="Verdana"/>
        </w:rPr>
        <w:t xml:space="preserve"> (API)</w:t>
      </w:r>
      <w:r w:rsidR="009A7297">
        <w:rPr>
          <w:rFonts w:ascii="Verdana" w:hAnsi="Verdana"/>
        </w:rPr>
        <w:t xml:space="preserve"> permet de rendre les interactions utilisateurs assez visibles. Le but étant de faciliter un maximum son utilisation pour ces derniers</w:t>
      </w:r>
      <w:r w:rsidR="001C222D">
        <w:rPr>
          <w:rFonts w:ascii="Verdana" w:hAnsi="Verdana"/>
        </w:rPr>
        <w:t>. Le site est compatible sous différents moteurs de recherches tels que Mozilla Firefox ou Google Chrome.</w:t>
      </w:r>
      <w:r w:rsidR="006A4033">
        <w:rPr>
          <w:rFonts w:ascii="Verdana" w:hAnsi="Verdana"/>
        </w:rPr>
        <w:t xml:space="preserve"> Le client est codé avec le </w:t>
      </w:r>
      <w:proofErr w:type="spellStart"/>
      <w:r w:rsidR="006A4033">
        <w:rPr>
          <w:rFonts w:ascii="Verdana" w:hAnsi="Verdana"/>
        </w:rPr>
        <w:t>framework</w:t>
      </w:r>
      <w:proofErr w:type="spellEnd"/>
      <w:r w:rsidR="006A4033">
        <w:rPr>
          <w:rFonts w:ascii="Verdana" w:hAnsi="Verdana"/>
        </w:rPr>
        <w:t xml:space="preserve"> frontend Vue.js. </w:t>
      </w:r>
    </w:p>
    <w:p w14:paraId="613627F5" w14:textId="0A1353C3" w:rsidR="00FD40A5" w:rsidRDefault="00FD40A5" w:rsidP="000109ED">
      <w:pPr>
        <w:spacing w:line="276" w:lineRule="auto"/>
        <w:jc w:val="both"/>
        <w:rPr>
          <w:rFonts w:ascii="Verdana" w:hAnsi="Verdana"/>
        </w:rPr>
      </w:pPr>
    </w:p>
    <w:p w14:paraId="2281224E" w14:textId="6EB0DF06" w:rsidR="00FD40A5" w:rsidRDefault="004B2132" w:rsidP="000109ED">
      <w:pPr>
        <w:spacing w:line="276" w:lineRule="auto"/>
        <w:jc w:val="both"/>
        <w:rPr>
          <w:rFonts w:ascii="Verdana" w:hAnsi="Verdana"/>
        </w:rPr>
      </w:pPr>
      <w:r>
        <w:rPr>
          <w:rFonts w:ascii="Verdana" w:hAnsi="Verdana"/>
          <w:noProof/>
        </w:rPr>
        <w:lastRenderedPageBreak/>
        <mc:AlternateContent>
          <mc:Choice Requires="wpg">
            <w:drawing>
              <wp:anchor distT="0" distB="0" distL="114300" distR="114300" simplePos="0" relativeHeight="251716608" behindDoc="0" locked="0" layoutInCell="1" allowOverlap="1" wp14:anchorId="1268E38A" wp14:editId="09D29BD1">
                <wp:simplePos x="0" y="0"/>
                <wp:positionH relativeFrom="column">
                  <wp:posOffset>19050</wp:posOffset>
                </wp:positionH>
                <wp:positionV relativeFrom="paragraph">
                  <wp:posOffset>1797</wp:posOffset>
                </wp:positionV>
                <wp:extent cx="6108312" cy="2449866"/>
                <wp:effectExtent l="19050" t="19050" r="26035" b="26670"/>
                <wp:wrapNone/>
                <wp:docPr id="63" name="Groupe 63"/>
                <wp:cNvGraphicFramePr/>
                <a:graphic xmlns:a="http://schemas.openxmlformats.org/drawingml/2006/main">
                  <a:graphicData uri="http://schemas.microsoft.com/office/word/2010/wordprocessingGroup">
                    <wpg:wgp>
                      <wpg:cNvGrpSpPr/>
                      <wpg:grpSpPr>
                        <a:xfrm>
                          <a:off x="0" y="0"/>
                          <a:ext cx="6108312" cy="2449866"/>
                          <a:chOff x="0" y="0"/>
                          <a:chExt cx="6108312" cy="2449866"/>
                        </a:xfrm>
                      </wpg:grpSpPr>
                      <pic:pic xmlns:pic="http://schemas.openxmlformats.org/drawingml/2006/picture">
                        <pic:nvPicPr>
                          <pic:cNvPr id="51" name="Image 5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8475" cy="2445385"/>
                          </a:xfrm>
                          <a:prstGeom prst="rect">
                            <a:avLst/>
                          </a:prstGeom>
                          <a:ln>
                            <a:solidFill>
                              <a:schemeClr val="tx1"/>
                            </a:solidFill>
                          </a:ln>
                        </pic:spPr>
                      </pic:pic>
                      <wps:wsp>
                        <wps:cNvPr id="52" name="Zone de texte 52"/>
                        <wps:cNvSpPr txBox="1"/>
                        <wps:spPr>
                          <a:xfrm>
                            <a:off x="4311410" y="2120301"/>
                            <a:ext cx="1796902" cy="329565"/>
                          </a:xfrm>
                          <a:prstGeom prst="rect">
                            <a:avLst/>
                          </a:prstGeom>
                          <a:solidFill>
                            <a:schemeClr val="lt1"/>
                          </a:solidFill>
                          <a:ln w="6350">
                            <a:solidFill>
                              <a:prstClr val="black"/>
                            </a:solidFill>
                          </a:ln>
                        </wps:spPr>
                        <wps:txbx>
                          <w:txbxContent>
                            <w:p w14:paraId="090DE55C" w14:textId="2A225F60" w:rsidR="00FD40A5" w:rsidRPr="000A666C" w:rsidRDefault="00FD40A5" w:rsidP="00FD40A5">
                              <w:pPr>
                                <w:jc w:val="center"/>
                                <w:rPr>
                                  <w:sz w:val="20"/>
                                  <w:szCs w:val="20"/>
                                </w:rPr>
                              </w:pPr>
                              <w:r w:rsidRPr="000A666C">
                                <w:rPr>
                                  <w:b/>
                                  <w:bCs/>
                                  <w:sz w:val="20"/>
                                  <w:szCs w:val="20"/>
                                  <w:u w:val="single"/>
                                </w:rPr>
                                <w:t xml:space="preserve">Figure </w:t>
                              </w:r>
                              <w:r>
                                <w:rPr>
                                  <w:b/>
                                  <w:bCs/>
                                  <w:sz w:val="20"/>
                                  <w:szCs w:val="20"/>
                                  <w:u w:val="single"/>
                                </w:rPr>
                                <w:t>2</w:t>
                              </w:r>
                              <w:r w:rsidRPr="000A666C">
                                <w:rPr>
                                  <w:b/>
                                  <w:bCs/>
                                  <w:sz w:val="20"/>
                                  <w:szCs w:val="20"/>
                                  <w:u w:val="single"/>
                                </w:rPr>
                                <w:t> :</w:t>
                              </w:r>
                              <w:r w:rsidRPr="000A666C">
                                <w:rPr>
                                  <w:sz w:val="20"/>
                                  <w:szCs w:val="20"/>
                                </w:rPr>
                                <w:t xml:space="preserve"> </w:t>
                              </w:r>
                              <w:r>
                                <w:rPr>
                                  <w:sz w:val="20"/>
                                  <w:szCs w:val="20"/>
                                </w:rPr>
                                <w:t xml:space="preserve">Vue avec </w:t>
                              </w:r>
                              <w:proofErr w:type="spellStart"/>
                              <w:r>
                                <w:rPr>
                                  <w:sz w:val="20"/>
                                  <w:szCs w:val="20"/>
                                </w:rPr>
                                <w:t>nodejs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268E38A" id="Groupe 63" o:spid="_x0000_s1033" style="position:absolute;left:0;text-align:left;margin-left:1.5pt;margin-top:.15pt;width:480.95pt;height:192.9pt;z-index:251716608;mso-position-horizontal-relative:text;mso-position-vertical-relative:text" coordsize="61083,244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">
                <v:shape id="Image 51" o:spid="_x0000_s1034" type="#_x0000_t75" style="position:absolute;width:43084;height:24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" stroked="t" strokecolor="black [3213]">
                  <v:imagedata r:id="rId13" o:title=""/>
                  <v:path arrowok="t"/>
                </v:shape>
                <v:shape id="Zone de texte 52" o:spid="_x0000_s1035" type="#_x0000_t202" style="position:absolute;left:43114;top:21203;width:17969;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090DE55C" w14:textId="2A225F60" w:rsidR="00FD40A5" w:rsidRPr="000A666C" w:rsidRDefault="00FD40A5" w:rsidP="00FD40A5">
                        <w:pPr>
                          <w:jc w:val="center"/>
                          <w:rPr>
                            <w:sz w:val="20"/>
                            <w:szCs w:val="20"/>
                          </w:rPr>
                        </w:pPr>
                        <w:r w:rsidRPr="000A666C">
                          <w:rPr>
                            <w:b/>
                            <w:bCs/>
                            <w:sz w:val="20"/>
                            <w:szCs w:val="20"/>
                            <w:u w:val="single"/>
                          </w:rPr>
                          <w:t xml:space="preserve">Figure </w:t>
                        </w:r>
                        <w:r>
                          <w:rPr>
                            <w:b/>
                            <w:bCs/>
                            <w:sz w:val="20"/>
                            <w:szCs w:val="20"/>
                            <w:u w:val="single"/>
                          </w:rPr>
                          <w:t>2</w:t>
                        </w:r>
                        <w:r w:rsidRPr="000A666C">
                          <w:rPr>
                            <w:b/>
                            <w:bCs/>
                            <w:sz w:val="20"/>
                            <w:szCs w:val="20"/>
                            <w:u w:val="single"/>
                          </w:rPr>
                          <w:t> :</w:t>
                        </w:r>
                        <w:r w:rsidRPr="000A666C">
                          <w:rPr>
                            <w:sz w:val="20"/>
                            <w:szCs w:val="20"/>
                          </w:rPr>
                          <w:t xml:space="preserve"> </w:t>
                        </w:r>
                        <w:r>
                          <w:rPr>
                            <w:sz w:val="20"/>
                            <w:szCs w:val="20"/>
                          </w:rPr>
                          <w:t xml:space="preserve">Vue avec </w:t>
                        </w:r>
                        <w:proofErr w:type="spellStart"/>
                        <w:r>
                          <w:rPr>
                            <w:sz w:val="20"/>
                            <w:szCs w:val="20"/>
                          </w:rPr>
                          <w:t>nodejs</w:t>
                        </w:r>
                        <w:proofErr w:type="spellEnd"/>
                      </w:p>
                    </w:txbxContent>
                  </v:textbox>
                </v:shape>
              </v:group>
            </w:pict>
          </mc:Fallback>
        </mc:AlternateContent>
      </w:r>
    </w:p>
    <w:p w14:paraId="5DE13E9A" w14:textId="47802C2E" w:rsidR="00FD40A5" w:rsidRDefault="00FD40A5" w:rsidP="000109ED">
      <w:pPr>
        <w:spacing w:line="276" w:lineRule="auto"/>
        <w:jc w:val="both"/>
        <w:rPr>
          <w:rFonts w:ascii="Verdana" w:hAnsi="Verdana"/>
        </w:rPr>
      </w:pPr>
    </w:p>
    <w:p w14:paraId="12C2ECA1" w14:textId="38448601" w:rsidR="00FD40A5" w:rsidRDefault="00FD40A5" w:rsidP="000109ED">
      <w:pPr>
        <w:spacing w:line="276" w:lineRule="auto"/>
        <w:jc w:val="both"/>
        <w:rPr>
          <w:rFonts w:ascii="Verdana" w:hAnsi="Verdana"/>
        </w:rPr>
      </w:pPr>
    </w:p>
    <w:p w14:paraId="276ADA0D" w14:textId="13A7660C" w:rsidR="00FD40A5" w:rsidRDefault="00FD40A5" w:rsidP="000109ED">
      <w:pPr>
        <w:spacing w:line="276" w:lineRule="auto"/>
        <w:jc w:val="both"/>
        <w:rPr>
          <w:rFonts w:ascii="Verdana" w:hAnsi="Verdana"/>
        </w:rPr>
      </w:pPr>
    </w:p>
    <w:p w14:paraId="1840C9EF" w14:textId="502CE602" w:rsidR="00FD40A5" w:rsidRDefault="00FD40A5" w:rsidP="000109ED">
      <w:pPr>
        <w:spacing w:line="276" w:lineRule="auto"/>
        <w:jc w:val="both"/>
        <w:rPr>
          <w:rFonts w:ascii="Verdana" w:hAnsi="Verdana"/>
        </w:rPr>
      </w:pPr>
    </w:p>
    <w:p w14:paraId="081FA34B" w14:textId="19EDD432" w:rsidR="00FD40A5" w:rsidRDefault="00FD40A5" w:rsidP="000109ED">
      <w:pPr>
        <w:spacing w:line="276" w:lineRule="auto"/>
        <w:jc w:val="both"/>
        <w:rPr>
          <w:rFonts w:ascii="Verdana" w:hAnsi="Verdana"/>
        </w:rPr>
      </w:pPr>
    </w:p>
    <w:p w14:paraId="57613022" w14:textId="7403742D" w:rsidR="00FD40A5" w:rsidRPr="009A7297" w:rsidRDefault="00FD40A5" w:rsidP="000109ED">
      <w:pPr>
        <w:spacing w:line="276" w:lineRule="auto"/>
        <w:jc w:val="both"/>
        <w:rPr>
          <w:rFonts w:ascii="Verdana" w:hAnsi="Verdana"/>
        </w:rPr>
      </w:pPr>
    </w:p>
    <w:p w14:paraId="0F70341C" w14:textId="278EE61E" w:rsidR="00FD40A5" w:rsidRDefault="00FD40A5" w:rsidP="0038039A">
      <w:pPr>
        <w:jc w:val="both"/>
      </w:pPr>
    </w:p>
    <w:p w14:paraId="1789BEB9" w14:textId="30686FEA" w:rsidR="00FD40A5" w:rsidRDefault="00FD40A5" w:rsidP="0038039A">
      <w:pPr>
        <w:jc w:val="both"/>
      </w:pPr>
    </w:p>
    <w:p w14:paraId="3F88A456" w14:textId="2E391E90" w:rsidR="00793F75" w:rsidRDefault="0038039A" w:rsidP="00272205">
      <w:pPr>
        <w:pStyle w:val="Titre2"/>
      </w:pPr>
      <w:bookmarkStart w:id="5" w:name="_Toc103435181"/>
      <w:r>
        <w:t>Base de données SQL avec SGBD MySQL</w:t>
      </w:r>
      <w:bookmarkEnd w:id="5"/>
    </w:p>
    <w:p w14:paraId="03FD53F5" w14:textId="5BC32672" w:rsidR="001C222D" w:rsidRDefault="001C222D" w:rsidP="001C222D"/>
    <w:p w14:paraId="3DBA418A" w14:textId="29FECBE9" w:rsidR="000A666C" w:rsidRDefault="001C222D" w:rsidP="00E36121">
      <w:pPr>
        <w:jc w:val="both"/>
        <w:rPr>
          <w:rFonts w:ascii="Verdana" w:hAnsi="Verdana"/>
        </w:rPr>
      </w:pPr>
      <w:r>
        <w:rPr>
          <w:rFonts w:ascii="Verdana" w:hAnsi="Verdana"/>
        </w:rPr>
        <w:tab/>
      </w:r>
      <w:r w:rsidR="00231AE2">
        <w:rPr>
          <w:rFonts w:ascii="Verdana" w:hAnsi="Verdana"/>
        </w:rPr>
        <w:t>Voici les tables principales</w:t>
      </w:r>
      <w:r w:rsidR="007B04EC">
        <w:rPr>
          <w:rFonts w:ascii="Verdana" w:hAnsi="Verdana"/>
        </w:rPr>
        <w:t xml:space="preserve"> du projet</w:t>
      </w:r>
      <w:r w:rsidR="00231AE2">
        <w:rPr>
          <w:rFonts w:ascii="Verdana" w:hAnsi="Verdana"/>
        </w:rPr>
        <w:t xml:space="preserve"> sous MySQL : </w:t>
      </w:r>
    </w:p>
    <w:p w14:paraId="5944DEC6" w14:textId="20C0CDE7" w:rsidR="00806EF3" w:rsidRDefault="002E5CAB" w:rsidP="00E36121">
      <w:pPr>
        <w:jc w:val="both"/>
        <w:rPr>
          <w:rFonts w:ascii="Verdana" w:hAnsi="Verdana"/>
        </w:rPr>
      </w:pPr>
      <w:r>
        <w:rPr>
          <w:rFonts w:ascii="Verdana" w:hAnsi="Verdana"/>
          <w:noProof/>
        </w:rPr>
        <mc:AlternateContent>
          <mc:Choice Requires="wpg">
            <w:drawing>
              <wp:anchor distT="0" distB="0" distL="114300" distR="114300" simplePos="0" relativeHeight="251730944" behindDoc="0" locked="0" layoutInCell="1" allowOverlap="1" wp14:anchorId="1FA7EBBD" wp14:editId="6FB062A3">
                <wp:simplePos x="0" y="0"/>
                <wp:positionH relativeFrom="column">
                  <wp:posOffset>0</wp:posOffset>
                </wp:positionH>
                <wp:positionV relativeFrom="paragraph">
                  <wp:posOffset>10987</wp:posOffset>
                </wp:positionV>
                <wp:extent cx="5792326" cy="4597879"/>
                <wp:effectExtent l="0" t="0" r="0" b="12700"/>
                <wp:wrapNone/>
                <wp:docPr id="62" name="Groupe 62"/>
                <wp:cNvGraphicFramePr/>
                <a:graphic xmlns:a="http://schemas.openxmlformats.org/drawingml/2006/main">
                  <a:graphicData uri="http://schemas.microsoft.com/office/word/2010/wordprocessingGroup">
                    <wpg:wgp>
                      <wpg:cNvGrpSpPr/>
                      <wpg:grpSpPr>
                        <a:xfrm>
                          <a:off x="0" y="0"/>
                          <a:ext cx="5792326" cy="4597879"/>
                          <a:chOff x="0" y="0"/>
                          <a:chExt cx="5792326" cy="4597879"/>
                        </a:xfrm>
                      </wpg:grpSpPr>
                      <pic:pic xmlns:pic="http://schemas.openxmlformats.org/drawingml/2006/picture">
                        <pic:nvPicPr>
                          <pic:cNvPr id="53" name="Image 53" descr="Une image contenant texte&#10;&#10;Description générée automatiquemen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1518249"/>
                            <a:ext cx="5731510" cy="967105"/>
                          </a:xfrm>
                          <a:prstGeom prst="rect">
                            <a:avLst/>
                          </a:prstGeom>
                        </pic:spPr>
                      </pic:pic>
                      <pic:pic xmlns:pic="http://schemas.openxmlformats.org/drawingml/2006/picture">
                        <pic:nvPicPr>
                          <pic:cNvPr id="56" name="Image 56" descr="Une image contenant texte&#10;&#10;Description générée automatiquemen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534838" y="2915728"/>
                            <a:ext cx="4657725" cy="1440815"/>
                          </a:xfrm>
                          <a:prstGeom prst="rect">
                            <a:avLst/>
                          </a:prstGeom>
                        </pic:spPr>
                      </pic:pic>
                      <pic:pic xmlns:pic="http://schemas.openxmlformats.org/drawingml/2006/picture">
                        <pic:nvPicPr>
                          <pic:cNvPr id="55" name="Image 55" descr="Une image contenant texte&#10;&#10;Description générée automatiquement"/>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96795" cy="1094740"/>
                          </a:xfrm>
                          <a:prstGeom prst="rect">
                            <a:avLst/>
                          </a:prstGeom>
                        </pic:spPr>
                      </pic:pic>
                      <wps:wsp>
                        <wps:cNvPr id="57" name="Zone de texte 57"/>
                        <wps:cNvSpPr txBox="1"/>
                        <wps:spPr>
                          <a:xfrm>
                            <a:off x="224287" y="1086928"/>
                            <a:ext cx="1880559" cy="250166"/>
                          </a:xfrm>
                          <a:prstGeom prst="rect">
                            <a:avLst/>
                          </a:prstGeom>
                          <a:solidFill>
                            <a:schemeClr val="lt1"/>
                          </a:solidFill>
                          <a:ln w="6350">
                            <a:solidFill>
                              <a:prstClr val="black"/>
                            </a:solidFill>
                          </a:ln>
                        </wps:spPr>
                        <wps:txbx>
                          <w:txbxContent>
                            <w:p w14:paraId="0F97705B" w14:textId="6B79B043" w:rsidR="005860F9" w:rsidRPr="000A666C" w:rsidRDefault="005860F9" w:rsidP="005860F9">
                              <w:pPr>
                                <w:jc w:val="center"/>
                                <w:rPr>
                                  <w:sz w:val="20"/>
                                  <w:szCs w:val="20"/>
                                </w:rPr>
                              </w:pPr>
                              <w:r w:rsidRPr="000A666C">
                                <w:rPr>
                                  <w:b/>
                                  <w:bCs/>
                                  <w:sz w:val="20"/>
                                  <w:szCs w:val="20"/>
                                  <w:u w:val="single"/>
                                </w:rPr>
                                <w:t xml:space="preserve">Figure </w:t>
                              </w:r>
                              <w:r w:rsidR="002E5CAB">
                                <w:rPr>
                                  <w:b/>
                                  <w:bCs/>
                                  <w:sz w:val="20"/>
                                  <w:szCs w:val="20"/>
                                  <w:u w:val="single"/>
                                </w:rPr>
                                <w:t>3</w:t>
                              </w:r>
                              <w:r w:rsidRPr="000A666C">
                                <w:rPr>
                                  <w:b/>
                                  <w:bCs/>
                                  <w:sz w:val="20"/>
                                  <w:szCs w:val="20"/>
                                  <w:u w:val="single"/>
                                </w:rPr>
                                <w:t> :</w:t>
                              </w:r>
                              <w:r w:rsidRPr="000A666C">
                                <w:rPr>
                                  <w:sz w:val="20"/>
                                  <w:szCs w:val="20"/>
                                </w:rPr>
                                <w:t xml:space="preserve"> </w:t>
                              </w:r>
                              <w:r>
                                <w:rPr>
                                  <w:sz w:val="20"/>
                                  <w:szCs w:val="20"/>
                                </w:rPr>
                                <w:t xml:space="preserve">Table </w:t>
                              </w:r>
                              <w:proofErr w:type="spellStart"/>
                              <w:r>
                                <w:rPr>
                                  <w:sz w:val="20"/>
                                  <w:szCs w:val="20"/>
                                </w:rPr>
                                <w:t>panier_item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Zone de texte 58"/>
                        <wps:cNvSpPr txBox="1"/>
                        <wps:spPr>
                          <a:xfrm>
                            <a:off x="3088257" y="1069675"/>
                            <a:ext cx="1880235" cy="249555"/>
                          </a:xfrm>
                          <a:prstGeom prst="rect">
                            <a:avLst/>
                          </a:prstGeom>
                          <a:solidFill>
                            <a:schemeClr val="lt1"/>
                          </a:solidFill>
                          <a:ln w="6350">
                            <a:solidFill>
                              <a:prstClr val="black"/>
                            </a:solidFill>
                          </a:ln>
                        </wps:spPr>
                        <wps:txbx>
                          <w:txbxContent>
                            <w:p w14:paraId="34D2BA75" w14:textId="5A1B3DAB" w:rsidR="005860F9" w:rsidRPr="000A666C" w:rsidRDefault="005860F9" w:rsidP="005860F9">
                              <w:pPr>
                                <w:jc w:val="center"/>
                                <w:rPr>
                                  <w:sz w:val="20"/>
                                  <w:szCs w:val="20"/>
                                </w:rPr>
                              </w:pPr>
                              <w:r w:rsidRPr="000A666C">
                                <w:rPr>
                                  <w:b/>
                                  <w:bCs/>
                                  <w:sz w:val="20"/>
                                  <w:szCs w:val="20"/>
                                  <w:u w:val="single"/>
                                </w:rPr>
                                <w:t xml:space="preserve">Figure </w:t>
                              </w:r>
                              <w:r w:rsidR="002E5CAB">
                                <w:rPr>
                                  <w:b/>
                                  <w:bCs/>
                                  <w:sz w:val="20"/>
                                  <w:szCs w:val="20"/>
                                  <w:u w:val="single"/>
                                </w:rPr>
                                <w:t xml:space="preserve">4 </w:t>
                              </w:r>
                              <w:r w:rsidRPr="000A666C">
                                <w:rPr>
                                  <w:b/>
                                  <w:bCs/>
                                  <w:sz w:val="20"/>
                                  <w:szCs w:val="20"/>
                                  <w:u w:val="single"/>
                                </w:rPr>
                                <w:t>:</w:t>
                              </w:r>
                              <w:r w:rsidRPr="000A666C">
                                <w:rPr>
                                  <w:sz w:val="20"/>
                                  <w:szCs w:val="20"/>
                                </w:rPr>
                                <w:t xml:space="preserve"> </w:t>
                              </w:r>
                              <w:r>
                                <w:rPr>
                                  <w:sz w:val="20"/>
                                  <w:szCs w:val="20"/>
                                </w:rPr>
                                <w:t xml:space="preserve">Table </w:t>
                              </w:r>
                              <w:proofErr w:type="spellStart"/>
                              <w:r>
                                <w:rPr>
                                  <w:sz w:val="20"/>
                                  <w:szCs w:val="20"/>
                                </w:rPr>
                                <w:t>panier_item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Zone de texte 59"/>
                        <wps:cNvSpPr txBox="1"/>
                        <wps:spPr>
                          <a:xfrm>
                            <a:off x="1751162" y="2475780"/>
                            <a:ext cx="1880235" cy="249555"/>
                          </a:xfrm>
                          <a:prstGeom prst="rect">
                            <a:avLst/>
                          </a:prstGeom>
                          <a:solidFill>
                            <a:schemeClr val="lt1"/>
                          </a:solidFill>
                          <a:ln w="6350">
                            <a:solidFill>
                              <a:prstClr val="black"/>
                            </a:solidFill>
                          </a:ln>
                        </wps:spPr>
                        <wps:txbx>
                          <w:txbxContent>
                            <w:p w14:paraId="6219BCA9" w14:textId="4CF824C9" w:rsidR="002E5CAB" w:rsidRPr="000A666C" w:rsidRDefault="002E5CAB" w:rsidP="002E5CAB">
                              <w:pPr>
                                <w:jc w:val="center"/>
                                <w:rPr>
                                  <w:sz w:val="20"/>
                                  <w:szCs w:val="20"/>
                                </w:rPr>
                              </w:pPr>
                              <w:r w:rsidRPr="000A666C">
                                <w:rPr>
                                  <w:b/>
                                  <w:bCs/>
                                  <w:sz w:val="20"/>
                                  <w:szCs w:val="20"/>
                                  <w:u w:val="single"/>
                                </w:rPr>
                                <w:t xml:space="preserve">Figure </w:t>
                              </w:r>
                              <w:r>
                                <w:rPr>
                                  <w:b/>
                                  <w:bCs/>
                                  <w:sz w:val="20"/>
                                  <w:szCs w:val="20"/>
                                  <w:u w:val="single"/>
                                </w:rPr>
                                <w:t>5</w:t>
                              </w:r>
                              <w:r w:rsidRPr="000A666C">
                                <w:rPr>
                                  <w:b/>
                                  <w:bCs/>
                                  <w:sz w:val="20"/>
                                  <w:szCs w:val="20"/>
                                  <w:u w:val="single"/>
                                </w:rPr>
                                <w:t> :</w:t>
                              </w:r>
                              <w:r w:rsidRPr="000A666C">
                                <w:rPr>
                                  <w:sz w:val="20"/>
                                  <w:szCs w:val="20"/>
                                </w:rPr>
                                <w:t xml:space="preserve"> </w:t>
                              </w:r>
                              <w:r>
                                <w:rPr>
                                  <w:sz w:val="20"/>
                                  <w:szCs w:val="20"/>
                                </w:rPr>
                                <w:t>Table livre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Zone de texte 60"/>
                        <wps:cNvSpPr txBox="1"/>
                        <wps:spPr>
                          <a:xfrm>
                            <a:off x="1915064" y="4347713"/>
                            <a:ext cx="1880559" cy="250166"/>
                          </a:xfrm>
                          <a:prstGeom prst="rect">
                            <a:avLst/>
                          </a:prstGeom>
                          <a:solidFill>
                            <a:schemeClr val="lt1"/>
                          </a:solidFill>
                          <a:ln w="6350">
                            <a:solidFill>
                              <a:prstClr val="black"/>
                            </a:solidFill>
                          </a:ln>
                        </wps:spPr>
                        <wps:txbx>
                          <w:txbxContent>
                            <w:p w14:paraId="26CEDCBC" w14:textId="5483AB58" w:rsidR="002E5CAB" w:rsidRPr="000A666C" w:rsidRDefault="002E5CAB" w:rsidP="002E5CAB">
                              <w:pPr>
                                <w:jc w:val="center"/>
                                <w:rPr>
                                  <w:sz w:val="20"/>
                                  <w:szCs w:val="20"/>
                                </w:rPr>
                              </w:pPr>
                              <w:r w:rsidRPr="000A666C">
                                <w:rPr>
                                  <w:b/>
                                  <w:bCs/>
                                  <w:sz w:val="20"/>
                                  <w:szCs w:val="20"/>
                                  <w:u w:val="single"/>
                                </w:rPr>
                                <w:t xml:space="preserve">Figure </w:t>
                              </w:r>
                              <w:r w:rsidR="002D1B51">
                                <w:rPr>
                                  <w:b/>
                                  <w:bCs/>
                                  <w:sz w:val="20"/>
                                  <w:szCs w:val="20"/>
                                  <w:u w:val="single"/>
                                </w:rPr>
                                <w:t>6</w:t>
                              </w:r>
                              <w:r w:rsidRPr="000A666C">
                                <w:rPr>
                                  <w:b/>
                                  <w:bCs/>
                                  <w:sz w:val="20"/>
                                  <w:szCs w:val="20"/>
                                  <w:u w:val="single"/>
                                </w:rPr>
                                <w:t> :</w:t>
                              </w:r>
                              <w:r w:rsidRPr="000A666C">
                                <w:rPr>
                                  <w:sz w:val="20"/>
                                  <w:szCs w:val="20"/>
                                </w:rPr>
                                <w:t xml:space="preserve"> </w:t>
                              </w:r>
                              <w:r>
                                <w:rPr>
                                  <w:sz w:val="20"/>
                                  <w:szCs w:val="20"/>
                                </w:rPr>
                                <w:t>Table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 name="Image 61" descr="Une image contenant texte&#10;&#10;Description générée automatiquement"/>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415396" y="181154"/>
                            <a:ext cx="3376930" cy="896620"/>
                          </a:xfrm>
                          <a:prstGeom prst="rect">
                            <a:avLst/>
                          </a:prstGeom>
                        </pic:spPr>
                      </pic:pic>
                    </wpg:wgp>
                  </a:graphicData>
                </a:graphic>
              </wp:anchor>
            </w:drawing>
          </mc:Choice>
          <mc:Fallback>
            <w:pict>
              <v:group w14:anchorId="1FA7EBBD" id="Groupe 62" o:spid="_x0000_s1036" style="position:absolute;left:0;text-align:left;margin-left:0;margin-top:.85pt;width:456.1pt;height:362.05pt;z-index:251730944;mso-position-horizontal-relative:text;mso-position-vertical-relative:text" coordsize="57923,45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">
                <v:shape id="Image 53" o:spid="_x0000_s1037" type="#_x0000_t75" alt="Une image contenant texte&#10;&#10;Description générée automatiquement" style="position:absolute;top:15182;width:57315;height:9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">
                  <v:imagedata r:id="rId18" o:title="Une image contenant texte&#10;&#10;Description générée automatiquement"/>
                </v:shape>
                <v:shape id="Image 56" o:spid="_x0000_s1038" type="#_x0000_t75" alt="Une image contenant texte&#10;&#10;Description générée automatiquement" style="position:absolute;left:5348;top:29157;width:46577;height:14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">
                  <v:imagedata r:id="rId19" o:title="Une image contenant texte&#10;&#10;Description générée automatiquement"/>
                </v:shape>
                <v:shape id="Image 55" o:spid="_x0000_s1039" type="#_x0000_t75" alt="Une image contenant texte&#10;&#10;Description générée automatiquement" style="position:absolute;width:22967;height:10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">
                  <v:imagedata r:id="rId20" o:title="Une image contenant texte&#10;&#10;Description générée automatiquement"/>
                </v:shape>
                <v:shape id="Zone de texte 57" o:spid="_x0000_s1040" type="#_x0000_t202" style="position:absolute;left:2242;top:10869;width:18806;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0F97705B" w14:textId="6B79B043" w:rsidR="005860F9" w:rsidRPr="000A666C" w:rsidRDefault="005860F9" w:rsidP="005860F9">
                        <w:pPr>
                          <w:jc w:val="center"/>
                          <w:rPr>
                            <w:sz w:val="20"/>
                            <w:szCs w:val="20"/>
                          </w:rPr>
                        </w:pPr>
                        <w:r w:rsidRPr="000A666C">
                          <w:rPr>
                            <w:b/>
                            <w:bCs/>
                            <w:sz w:val="20"/>
                            <w:szCs w:val="20"/>
                            <w:u w:val="single"/>
                          </w:rPr>
                          <w:t xml:space="preserve">Figure </w:t>
                        </w:r>
                        <w:r w:rsidR="002E5CAB">
                          <w:rPr>
                            <w:b/>
                            <w:bCs/>
                            <w:sz w:val="20"/>
                            <w:szCs w:val="20"/>
                            <w:u w:val="single"/>
                          </w:rPr>
                          <w:t>3</w:t>
                        </w:r>
                        <w:r w:rsidRPr="000A666C">
                          <w:rPr>
                            <w:b/>
                            <w:bCs/>
                            <w:sz w:val="20"/>
                            <w:szCs w:val="20"/>
                            <w:u w:val="single"/>
                          </w:rPr>
                          <w:t> :</w:t>
                        </w:r>
                        <w:r w:rsidRPr="000A666C">
                          <w:rPr>
                            <w:sz w:val="20"/>
                            <w:szCs w:val="20"/>
                          </w:rPr>
                          <w:t xml:space="preserve"> </w:t>
                        </w:r>
                        <w:r>
                          <w:rPr>
                            <w:sz w:val="20"/>
                            <w:szCs w:val="20"/>
                          </w:rPr>
                          <w:t xml:space="preserve">Table </w:t>
                        </w:r>
                        <w:proofErr w:type="spellStart"/>
                        <w:r>
                          <w:rPr>
                            <w:sz w:val="20"/>
                            <w:szCs w:val="20"/>
                          </w:rPr>
                          <w:t>panier_item</w:t>
                        </w:r>
                        <w:proofErr w:type="spellEnd"/>
                      </w:p>
                    </w:txbxContent>
                  </v:textbox>
                </v:shape>
                <v:shape id="Zone de texte 58" o:spid="_x0000_s1041" type="#_x0000_t202" style="position:absolute;left:30882;top:10696;width:18802;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6kvwAAANsAAAAPAAAAZHJzL2Rvd25yZXYueG1sRE9NawIx&#10;EL0X+h/CFHqrWQuW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APS96kvwAAANsAAAAPAAAAAAAA&#10;AAAAAAAAAAcCAABkcnMvZG93bnJldi54bWxQSwUGAAAAAAMAAwC3AAAA8wIAAAAA&#10;" fillcolor="white [3201]" strokeweight=".5pt">
                  <v:textbox>
                    <w:txbxContent>
                      <w:p w14:paraId="34D2BA75" w14:textId="5A1B3DAB" w:rsidR="005860F9" w:rsidRPr="000A666C" w:rsidRDefault="005860F9" w:rsidP="005860F9">
                        <w:pPr>
                          <w:jc w:val="center"/>
                          <w:rPr>
                            <w:sz w:val="20"/>
                            <w:szCs w:val="20"/>
                          </w:rPr>
                        </w:pPr>
                        <w:r w:rsidRPr="000A666C">
                          <w:rPr>
                            <w:b/>
                            <w:bCs/>
                            <w:sz w:val="20"/>
                            <w:szCs w:val="20"/>
                            <w:u w:val="single"/>
                          </w:rPr>
                          <w:t xml:space="preserve">Figure </w:t>
                        </w:r>
                        <w:r w:rsidR="002E5CAB">
                          <w:rPr>
                            <w:b/>
                            <w:bCs/>
                            <w:sz w:val="20"/>
                            <w:szCs w:val="20"/>
                            <w:u w:val="single"/>
                          </w:rPr>
                          <w:t xml:space="preserve">4 </w:t>
                        </w:r>
                        <w:r w:rsidRPr="000A666C">
                          <w:rPr>
                            <w:b/>
                            <w:bCs/>
                            <w:sz w:val="20"/>
                            <w:szCs w:val="20"/>
                            <w:u w:val="single"/>
                          </w:rPr>
                          <w:t>:</w:t>
                        </w:r>
                        <w:r w:rsidRPr="000A666C">
                          <w:rPr>
                            <w:sz w:val="20"/>
                            <w:szCs w:val="20"/>
                          </w:rPr>
                          <w:t xml:space="preserve"> </w:t>
                        </w:r>
                        <w:r>
                          <w:rPr>
                            <w:sz w:val="20"/>
                            <w:szCs w:val="20"/>
                          </w:rPr>
                          <w:t xml:space="preserve">Table </w:t>
                        </w:r>
                        <w:proofErr w:type="spellStart"/>
                        <w:r>
                          <w:rPr>
                            <w:sz w:val="20"/>
                            <w:szCs w:val="20"/>
                          </w:rPr>
                          <w:t>panier_item</w:t>
                        </w:r>
                        <w:proofErr w:type="spellEnd"/>
                      </w:p>
                    </w:txbxContent>
                  </v:textbox>
                </v:shape>
                <v:shape id="Zone de texte 59" o:spid="_x0000_s1042" type="#_x0000_t202" style="position:absolute;left:17511;top:24757;width:18802;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6219BCA9" w14:textId="4CF824C9" w:rsidR="002E5CAB" w:rsidRPr="000A666C" w:rsidRDefault="002E5CAB" w:rsidP="002E5CAB">
                        <w:pPr>
                          <w:jc w:val="center"/>
                          <w:rPr>
                            <w:sz w:val="20"/>
                            <w:szCs w:val="20"/>
                          </w:rPr>
                        </w:pPr>
                        <w:r w:rsidRPr="000A666C">
                          <w:rPr>
                            <w:b/>
                            <w:bCs/>
                            <w:sz w:val="20"/>
                            <w:szCs w:val="20"/>
                            <w:u w:val="single"/>
                          </w:rPr>
                          <w:t xml:space="preserve">Figure </w:t>
                        </w:r>
                        <w:r>
                          <w:rPr>
                            <w:b/>
                            <w:bCs/>
                            <w:sz w:val="20"/>
                            <w:szCs w:val="20"/>
                            <w:u w:val="single"/>
                          </w:rPr>
                          <w:t>5</w:t>
                        </w:r>
                        <w:r w:rsidRPr="000A666C">
                          <w:rPr>
                            <w:b/>
                            <w:bCs/>
                            <w:sz w:val="20"/>
                            <w:szCs w:val="20"/>
                            <w:u w:val="single"/>
                          </w:rPr>
                          <w:t> :</w:t>
                        </w:r>
                        <w:r w:rsidRPr="000A666C">
                          <w:rPr>
                            <w:sz w:val="20"/>
                            <w:szCs w:val="20"/>
                          </w:rPr>
                          <w:t xml:space="preserve"> </w:t>
                        </w:r>
                        <w:r>
                          <w:rPr>
                            <w:sz w:val="20"/>
                            <w:szCs w:val="20"/>
                          </w:rPr>
                          <w:t>Table livre</w:t>
                        </w:r>
                      </w:p>
                    </w:txbxContent>
                  </v:textbox>
                </v:shape>
                <v:shape id="Zone de texte 60" o:spid="_x0000_s1043" type="#_x0000_t202" style="position:absolute;left:19150;top:43477;width:18806;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14:paraId="26CEDCBC" w14:textId="5483AB58" w:rsidR="002E5CAB" w:rsidRPr="000A666C" w:rsidRDefault="002E5CAB" w:rsidP="002E5CAB">
                        <w:pPr>
                          <w:jc w:val="center"/>
                          <w:rPr>
                            <w:sz w:val="20"/>
                            <w:szCs w:val="20"/>
                          </w:rPr>
                        </w:pPr>
                        <w:r w:rsidRPr="000A666C">
                          <w:rPr>
                            <w:b/>
                            <w:bCs/>
                            <w:sz w:val="20"/>
                            <w:szCs w:val="20"/>
                            <w:u w:val="single"/>
                          </w:rPr>
                          <w:t xml:space="preserve">Figure </w:t>
                        </w:r>
                        <w:r w:rsidR="002D1B51">
                          <w:rPr>
                            <w:b/>
                            <w:bCs/>
                            <w:sz w:val="20"/>
                            <w:szCs w:val="20"/>
                            <w:u w:val="single"/>
                          </w:rPr>
                          <w:t>6</w:t>
                        </w:r>
                        <w:r w:rsidRPr="000A666C">
                          <w:rPr>
                            <w:b/>
                            <w:bCs/>
                            <w:sz w:val="20"/>
                            <w:szCs w:val="20"/>
                            <w:u w:val="single"/>
                          </w:rPr>
                          <w:t> :</w:t>
                        </w:r>
                        <w:r w:rsidRPr="000A666C">
                          <w:rPr>
                            <w:sz w:val="20"/>
                            <w:szCs w:val="20"/>
                          </w:rPr>
                          <w:t xml:space="preserve"> </w:t>
                        </w:r>
                        <w:r>
                          <w:rPr>
                            <w:sz w:val="20"/>
                            <w:szCs w:val="20"/>
                          </w:rPr>
                          <w:t>Table user</w:t>
                        </w:r>
                      </w:p>
                    </w:txbxContent>
                  </v:textbox>
                </v:shape>
                <v:shape id="Image 61" o:spid="_x0000_s1044" type="#_x0000_t75" alt="Une image contenant texte&#10;&#10;Description générée automatiquement" style="position:absolute;left:24153;top:1811;width:33770;height: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">
                  <v:imagedata r:id="rId21" o:title="Une image contenant texte&#10;&#10;Description générée automatiquement"/>
                </v:shape>
              </v:group>
            </w:pict>
          </mc:Fallback>
        </mc:AlternateContent>
      </w:r>
    </w:p>
    <w:p w14:paraId="5975A032" w14:textId="0EE41F7D" w:rsidR="00806EF3" w:rsidRDefault="00806EF3" w:rsidP="00E36121">
      <w:pPr>
        <w:jc w:val="both"/>
        <w:rPr>
          <w:rFonts w:ascii="Verdana" w:hAnsi="Verdana"/>
        </w:rPr>
      </w:pPr>
    </w:p>
    <w:p w14:paraId="7ECD1647" w14:textId="7A8560EF" w:rsidR="003820DB" w:rsidRDefault="003820DB" w:rsidP="00E36121">
      <w:pPr>
        <w:jc w:val="both"/>
        <w:rPr>
          <w:rFonts w:ascii="Verdana" w:hAnsi="Verdana"/>
        </w:rPr>
      </w:pPr>
    </w:p>
    <w:p w14:paraId="60039AE6" w14:textId="7E63F86E" w:rsidR="003820DB" w:rsidRDefault="003820DB" w:rsidP="00E36121">
      <w:pPr>
        <w:jc w:val="both"/>
        <w:rPr>
          <w:rFonts w:ascii="Verdana" w:hAnsi="Verdana"/>
        </w:rPr>
      </w:pPr>
    </w:p>
    <w:p w14:paraId="71D0073E" w14:textId="665266F2" w:rsidR="003820DB" w:rsidRDefault="003820DB" w:rsidP="00E36121">
      <w:pPr>
        <w:jc w:val="both"/>
        <w:rPr>
          <w:rFonts w:ascii="Verdana" w:hAnsi="Verdana"/>
        </w:rPr>
      </w:pPr>
    </w:p>
    <w:p w14:paraId="1754648E" w14:textId="76C8116C" w:rsidR="003820DB" w:rsidRDefault="003820DB" w:rsidP="00E36121">
      <w:pPr>
        <w:jc w:val="both"/>
        <w:rPr>
          <w:rFonts w:ascii="Verdana" w:hAnsi="Verdana"/>
        </w:rPr>
      </w:pPr>
    </w:p>
    <w:p w14:paraId="4BF48019" w14:textId="15C58DDC" w:rsidR="003820DB" w:rsidRDefault="003820DB" w:rsidP="00E36121">
      <w:pPr>
        <w:jc w:val="both"/>
        <w:rPr>
          <w:rFonts w:ascii="Verdana" w:hAnsi="Verdana"/>
        </w:rPr>
      </w:pPr>
    </w:p>
    <w:p w14:paraId="0DD8150C" w14:textId="06802E87" w:rsidR="003820DB" w:rsidRDefault="003820DB" w:rsidP="00E36121">
      <w:pPr>
        <w:jc w:val="both"/>
        <w:rPr>
          <w:rFonts w:ascii="Verdana" w:hAnsi="Verdana"/>
        </w:rPr>
      </w:pPr>
    </w:p>
    <w:p w14:paraId="25ED9501" w14:textId="23E85002" w:rsidR="003820DB" w:rsidRDefault="003820DB" w:rsidP="00E36121">
      <w:pPr>
        <w:jc w:val="both"/>
        <w:rPr>
          <w:rFonts w:ascii="Verdana" w:hAnsi="Verdana"/>
        </w:rPr>
      </w:pPr>
    </w:p>
    <w:p w14:paraId="34087434" w14:textId="64F16E56" w:rsidR="003820DB" w:rsidRDefault="003820DB" w:rsidP="00E36121">
      <w:pPr>
        <w:jc w:val="both"/>
        <w:rPr>
          <w:rFonts w:ascii="Verdana" w:hAnsi="Verdana"/>
        </w:rPr>
      </w:pPr>
    </w:p>
    <w:p w14:paraId="04A9357A" w14:textId="3FCB1AB4" w:rsidR="003820DB" w:rsidRDefault="003820DB" w:rsidP="00E36121">
      <w:pPr>
        <w:jc w:val="both"/>
        <w:rPr>
          <w:rFonts w:ascii="Verdana" w:hAnsi="Verdana"/>
        </w:rPr>
      </w:pPr>
    </w:p>
    <w:p w14:paraId="5C386906" w14:textId="7B21F4AD" w:rsidR="003820DB" w:rsidRDefault="003820DB" w:rsidP="00E36121">
      <w:pPr>
        <w:jc w:val="both"/>
        <w:rPr>
          <w:rFonts w:ascii="Verdana" w:hAnsi="Verdana"/>
        </w:rPr>
      </w:pPr>
    </w:p>
    <w:p w14:paraId="60B48775" w14:textId="723B5248" w:rsidR="003820DB" w:rsidRDefault="003820DB" w:rsidP="00E36121">
      <w:pPr>
        <w:jc w:val="both"/>
        <w:rPr>
          <w:rFonts w:ascii="Verdana" w:hAnsi="Verdana"/>
        </w:rPr>
      </w:pPr>
    </w:p>
    <w:p w14:paraId="68D084D9" w14:textId="4347276D" w:rsidR="00006996" w:rsidRDefault="00006996" w:rsidP="00E36121">
      <w:pPr>
        <w:jc w:val="both"/>
        <w:rPr>
          <w:rFonts w:ascii="Verdana" w:hAnsi="Verdana"/>
        </w:rPr>
      </w:pPr>
    </w:p>
    <w:p w14:paraId="1BC04C81" w14:textId="3B43A46A" w:rsidR="00006996" w:rsidRDefault="00006996" w:rsidP="00E36121">
      <w:pPr>
        <w:jc w:val="both"/>
        <w:rPr>
          <w:rFonts w:ascii="Verdana" w:hAnsi="Verdana"/>
        </w:rPr>
      </w:pPr>
    </w:p>
    <w:p w14:paraId="2D074F26" w14:textId="7E57C26C" w:rsidR="00006996" w:rsidRDefault="00006996" w:rsidP="00E36121">
      <w:pPr>
        <w:jc w:val="both"/>
        <w:rPr>
          <w:rFonts w:ascii="Verdana" w:hAnsi="Verdana"/>
        </w:rPr>
      </w:pPr>
    </w:p>
    <w:p w14:paraId="36612D63" w14:textId="16B7A734" w:rsidR="003820DB" w:rsidRPr="001C222D" w:rsidRDefault="003820DB" w:rsidP="00E36121">
      <w:pPr>
        <w:jc w:val="both"/>
        <w:rPr>
          <w:rFonts w:ascii="Verdana" w:hAnsi="Verdana"/>
        </w:rPr>
      </w:pPr>
    </w:p>
    <w:p w14:paraId="5994C0E5" w14:textId="77777777" w:rsidR="00006996" w:rsidRDefault="00006996" w:rsidP="00401C07">
      <w:pPr>
        <w:pStyle w:val="Titre2"/>
        <w:jc w:val="both"/>
      </w:pPr>
    </w:p>
    <w:p w14:paraId="15E0CE0F" w14:textId="3C13AB05" w:rsidR="00793F75" w:rsidRDefault="0038039A" w:rsidP="00401C07">
      <w:pPr>
        <w:pStyle w:val="Titre2"/>
        <w:jc w:val="both"/>
      </w:pPr>
      <w:bookmarkStart w:id="6" w:name="_Toc103435182"/>
      <w:r>
        <w:t xml:space="preserve">Cryptage des mots de passe d’authentification avec le module </w:t>
      </w:r>
      <w:proofErr w:type="spellStart"/>
      <w:r>
        <w:t>bcrypt</w:t>
      </w:r>
      <w:bookmarkEnd w:id="6"/>
      <w:proofErr w:type="spellEnd"/>
    </w:p>
    <w:p w14:paraId="1B3A7FEC" w14:textId="2E4A3BB4" w:rsidR="00385085" w:rsidRDefault="00385085" w:rsidP="00385085"/>
    <w:p w14:paraId="70E1405B" w14:textId="1629D80F" w:rsidR="00385085" w:rsidRDefault="00385085" w:rsidP="000109ED">
      <w:pPr>
        <w:spacing w:line="276" w:lineRule="auto"/>
        <w:jc w:val="both"/>
        <w:rPr>
          <w:rFonts w:ascii="Verdana" w:hAnsi="Verdana"/>
        </w:rPr>
      </w:pPr>
      <w:r>
        <w:tab/>
      </w:r>
      <w:r>
        <w:rPr>
          <w:rFonts w:ascii="Verdana" w:hAnsi="Verdana"/>
        </w:rPr>
        <w:t>Le module bcrypt.js est une librairie qui nous permet de faire des haches de mot de passe assez complexe qui différent à chaque fois, ce qui nous permet de stocker les mots de passe de la bonne manière en base de données.</w:t>
      </w:r>
    </w:p>
    <w:p w14:paraId="5E5265E7" w14:textId="5816FBE2" w:rsidR="000109ED" w:rsidRPr="00A70CFC" w:rsidRDefault="00250271" w:rsidP="000109ED">
      <w:pPr>
        <w:spacing w:line="276" w:lineRule="auto"/>
        <w:jc w:val="both"/>
        <w:rPr>
          <w:rFonts w:ascii="Verdana" w:hAnsi="Verdana"/>
          <w:b/>
          <w:bCs/>
        </w:rPr>
      </w:pPr>
      <w:r w:rsidRPr="00A70CFC">
        <w:rPr>
          <w:rFonts w:ascii="Verdana" w:hAnsi="Verdana"/>
          <w:b/>
          <w:bCs/>
        </w:rPr>
        <w:t xml:space="preserve">Code </w:t>
      </w:r>
    </w:p>
    <w:p w14:paraId="07E1FBE0" w14:textId="6F722A01" w:rsidR="0038039A" w:rsidRDefault="0038039A" w:rsidP="0038039A">
      <w:pPr>
        <w:pStyle w:val="Titre2"/>
      </w:pPr>
      <w:bookmarkStart w:id="7" w:name="_Toc103435183"/>
      <w:r>
        <w:t>Gestion des authentifications avec le module JWT (</w:t>
      </w:r>
      <w:proofErr w:type="spellStart"/>
      <w:r>
        <w:t>Json</w:t>
      </w:r>
      <w:proofErr w:type="spellEnd"/>
      <w:r>
        <w:t xml:space="preserve"> Web </w:t>
      </w:r>
      <w:proofErr w:type="spellStart"/>
      <w:r>
        <w:t>Tokens</w:t>
      </w:r>
      <w:proofErr w:type="spellEnd"/>
      <w:r>
        <w:t>)</w:t>
      </w:r>
      <w:bookmarkEnd w:id="7"/>
    </w:p>
    <w:p w14:paraId="35BAFDF8" w14:textId="3034D263" w:rsidR="0038039A" w:rsidRDefault="0038039A" w:rsidP="0038039A"/>
    <w:p w14:paraId="50E6A366" w14:textId="6E8C99BF" w:rsidR="00C701C3" w:rsidRDefault="000109ED" w:rsidP="00970BD4">
      <w:r>
        <w:tab/>
      </w:r>
      <w:r w:rsidR="001E5756">
        <w:t>Les authentifications ont été faits avec le module JWT</w:t>
      </w:r>
      <w:r w:rsidR="000033DF">
        <w:t xml:space="preserve">, qui est composé de plusieurs parties et plus précisément trois : </w:t>
      </w:r>
    </w:p>
    <w:p w14:paraId="04518736" w14:textId="6DC5D503" w:rsidR="000033DF" w:rsidRDefault="000033DF" w:rsidP="000033DF">
      <w:pPr>
        <w:pStyle w:val="Paragraphedeliste"/>
        <w:numPr>
          <w:ilvl w:val="0"/>
          <w:numId w:val="26"/>
        </w:numPr>
      </w:pPr>
      <w:r>
        <w:t>Un header</w:t>
      </w:r>
    </w:p>
    <w:p w14:paraId="5989B50C" w14:textId="78359E16" w:rsidR="000033DF" w:rsidRDefault="000033DF" w:rsidP="000033DF">
      <w:pPr>
        <w:pStyle w:val="Paragraphedeliste"/>
        <w:numPr>
          <w:ilvl w:val="0"/>
          <w:numId w:val="26"/>
        </w:numPr>
      </w:pPr>
      <w:r>
        <w:t xml:space="preserve">Un </w:t>
      </w:r>
      <w:proofErr w:type="spellStart"/>
      <w:r>
        <w:t>payload</w:t>
      </w:r>
      <w:proofErr w:type="spellEnd"/>
    </w:p>
    <w:p w14:paraId="418EC60E" w14:textId="34DA8F28" w:rsidR="000033DF" w:rsidRDefault="000033DF" w:rsidP="000033DF">
      <w:pPr>
        <w:pStyle w:val="Paragraphedeliste"/>
        <w:numPr>
          <w:ilvl w:val="0"/>
          <w:numId w:val="26"/>
        </w:numPr>
      </w:pPr>
      <w:r>
        <w:t>La signature</w:t>
      </w:r>
    </w:p>
    <w:p w14:paraId="3FB2B99D" w14:textId="522806A4" w:rsidR="000033DF" w:rsidRPr="002172AD" w:rsidRDefault="00C30EFA" w:rsidP="000033DF">
      <w:pPr>
        <w:rPr>
          <w:b/>
          <w:bCs/>
        </w:rPr>
      </w:pPr>
      <w:r w:rsidRPr="002172AD">
        <w:rPr>
          <w:b/>
          <w:bCs/>
        </w:rPr>
        <w:t xml:space="preserve">Exemple header </w:t>
      </w:r>
      <w:proofErr w:type="spellStart"/>
      <w:r w:rsidRPr="002172AD">
        <w:rPr>
          <w:b/>
          <w:bCs/>
        </w:rPr>
        <w:t>payload</w:t>
      </w:r>
      <w:proofErr w:type="spellEnd"/>
    </w:p>
    <w:p w14:paraId="09E02CAF" w14:textId="1058ACEA" w:rsidR="00006996" w:rsidRDefault="00006996" w:rsidP="00970BD4"/>
    <w:p w14:paraId="34EE4C19" w14:textId="769DED73" w:rsidR="00006996" w:rsidRDefault="00006996" w:rsidP="00970BD4"/>
    <w:p w14:paraId="23AB3E21" w14:textId="206C4298" w:rsidR="00006996" w:rsidRDefault="00006996" w:rsidP="00970BD4"/>
    <w:p w14:paraId="74437537" w14:textId="6C78A45D" w:rsidR="00006996" w:rsidRDefault="00006996" w:rsidP="00970BD4"/>
    <w:p w14:paraId="6B467F7D" w14:textId="5398F523" w:rsidR="00006996" w:rsidRDefault="00006996" w:rsidP="00970BD4"/>
    <w:p w14:paraId="2E011B34" w14:textId="18C28FE9" w:rsidR="00006996" w:rsidRDefault="00006996" w:rsidP="00970BD4"/>
    <w:p w14:paraId="7B17AF9D" w14:textId="75E6AB99" w:rsidR="00006996" w:rsidRDefault="00006996" w:rsidP="00970BD4"/>
    <w:p w14:paraId="2D521314" w14:textId="4BC03E73" w:rsidR="00006996" w:rsidRDefault="00006996" w:rsidP="00970BD4"/>
    <w:p w14:paraId="292898FF" w14:textId="1556BE98" w:rsidR="00006996" w:rsidRDefault="00006996" w:rsidP="00970BD4"/>
    <w:p w14:paraId="3BDA7AC7" w14:textId="1C260F10" w:rsidR="00006996" w:rsidRDefault="00006996" w:rsidP="00970BD4"/>
    <w:p w14:paraId="7B1C87DD" w14:textId="61C02CF3" w:rsidR="00006996" w:rsidRDefault="00006996" w:rsidP="00970BD4"/>
    <w:p w14:paraId="2489643C" w14:textId="3D5BEDEC" w:rsidR="00006996" w:rsidRDefault="00006996" w:rsidP="00970BD4"/>
    <w:p w14:paraId="0AC3390D" w14:textId="647F46E0" w:rsidR="00006996" w:rsidRDefault="00006996" w:rsidP="00970BD4"/>
    <w:p w14:paraId="01CEF1B8" w14:textId="4BB9FB0E" w:rsidR="00006996" w:rsidRDefault="00006996" w:rsidP="00970BD4"/>
    <w:p w14:paraId="38E13781" w14:textId="1D4547A1" w:rsidR="00006996" w:rsidRDefault="00006996" w:rsidP="00970BD4"/>
    <w:p w14:paraId="7CBDB8FD" w14:textId="77777777" w:rsidR="00006996" w:rsidRPr="00006996" w:rsidRDefault="00006996" w:rsidP="00970BD4">
      <w:pPr>
        <w:rPr>
          <w:rFonts w:ascii="Verdana" w:hAnsi="Verdana"/>
        </w:rPr>
      </w:pPr>
    </w:p>
    <w:p w14:paraId="32909155" w14:textId="32D65978" w:rsidR="00970BD4" w:rsidRDefault="00970BD4" w:rsidP="00970BD4">
      <w:pPr>
        <w:pStyle w:val="Titre1"/>
      </w:pPr>
      <w:bookmarkStart w:id="8" w:name="_Toc103435184"/>
      <w:r>
        <w:lastRenderedPageBreak/>
        <w:t>Réalisation</w:t>
      </w:r>
      <w:bookmarkEnd w:id="8"/>
    </w:p>
    <w:p w14:paraId="64331BD2" w14:textId="77777777" w:rsidR="00E36121" w:rsidRPr="00E36121" w:rsidRDefault="00E36121" w:rsidP="00E36121"/>
    <w:p w14:paraId="31794A53" w14:textId="196CD292" w:rsidR="00E36121" w:rsidRDefault="00E36121" w:rsidP="00E36121">
      <w:pPr>
        <w:pStyle w:val="Titre2"/>
      </w:pPr>
      <w:bookmarkStart w:id="9" w:name="_Toc103435185"/>
      <w:r>
        <w:t>Création de la base de données</w:t>
      </w:r>
      <w:bookmarkEnd w:id="9"/>
      <w:r>
        <w:t xml:space="preserve"> </w:t>
      </w:r>
    </w:p>
    <w:p w14:paraId="466F31CD" w14:textId="77777777" w:rsidR="00E36121" w:rsidRPr="00E36121" w:rsidRDefault="00E36121" w:rsidP="00E36121"/>
    <w:p w14:paraId="12BB3E87" w14:textId="2FD08502" w:rsidR="00E36121" w:rsidRDefault="00E36121" w:rsidP="00E36121">
      <w:pPr>
        <w:jc w:val="both"/>
        <w:rPr>
          <w:rFonts w:ascii="Verdana" w:hAnsi="Verdana"/>
        </w:rPr>
      </w:pPr>
      <w:r>
        <w:rPr>
          <w:rFonts w:ascii="Verdana" w:hAnsi="Verdana"/>
        </w:rPr>
        <w:t>La base de données a été créée sous MySQL, voici les principales tables qui se trouvent au sein de cette dernière</w:t>
      </w:r>
      <w:r w:rsidR="003661EE">
        <w:rPr>
          <w:rFonts w:ascii="Verdana" w:hAnsi="Verdana"/>
        </w:rPr>
        <w:t xml:space="preserve">, vous trouvez ci-dessous le diagramme MLD et MCD qui ont été réalisé sur </w:t>
      </w:r>
      <w:proofErr w:type="spellStart"/>
      <w:r w:rsidR="003661EE">
        <w:rPr>
          <w:rFonts w:ascii="Verdana" w:hAnsi="Verdana"/>
        </w:rPr>
        <w:t>JMerise</w:t>
      </w:r>
      <w:proofErr w:type="spellEnd"/>
      <w:r>
        <w:rPr>
          <w:rFonts w:ascii="Verdana" w:hAnsi="Verdana"/>
        </w:rPr>
        <w:t xml:space="preserve"> : </w:t>
      </w:r>
    </w:p>
    <w:p w14:paraId="4023AC6F" w14:textId="7C7DCD69" w:rsidR="003661EE" w:rsidRDefault="00991253" w:rsidP="00E36121">
      <w:pPr>
        <w:jc w:val="both"/>
        <w:rPr>
          <w:rFonts w:ascii="Verdana" w:hAnsi="Verdana"/>
        </w:rPr>
      </w:pPr>
      <w:r>
        <w:rPr>
          <w:rFonts w:ascii="Verdana" w:hAnsi="Verdana"/>
          <w:noProof/>
        </w:rPr>
        <mc:AlternateContent>
          <mc:Choice Requires="wpg">
            <w:drawing>
              <wp:anchor distT="0" distB="0" distL="114300" distR="114300" simplePos="0" relativeHeight="251668480" behindDoc="0" locked="0" layoutInCell="1" allowOverlap="1" wp14:anchorId="013E31AE" wp14:editId="5CC4EC84">
                <wp:simplePos x="0" y="0"/>
                <wp:positionH relativeFrom="column">
                  <wp:posOffset>-24082</wp:posOffset>
                </wp:positionH>
                <wp:positionV relativeFrom="paragraph">
                  <wp:posOffset>89703</wp:posOffset>
                </wp:positionV>
                <wp:extent cx="5731510" cy="4477118"/>
                <wp:effectExtent l="19050" t="19050" r="21590" b="19050"/>
                <wp:wrapNone/>
                <wp:docPr id="65" name="Groupe 65"/>
                <wp:cNvGraphicFramePr/>
                <a:graphic xmlns:a="http://schemas.openxmlformats.org/drawingml/2006/main">
                  <a:graphicData uri="http://schemas.microsoft.com/office/word/2010/wordprocessingGroup">
                    <wpg:wgp>
                      <wpg:cNvGrpSpPr/>
                      <wpg:grpSpPr>
                        <a:xfrm>
                          <a:off x="0" y="0"/>
                          <a:ext cx="5731510" cy="4477118"/>
                          <a:chOff x="0" y="0"/>
                          <a:chExt cx="5731510" cy="4477118"/>
                        </a:xfrm>
                      </wpg:grpSpPr>
                      <pic:pic xmlns:pic="http://schemas.openxmlformats.org/drawingml/2006/picture">
                        <pic:nvPicPr>
                          <pic:cNvPr id="3" name="Imag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4148455"/>
                          </a:xfrm>
                          <a:prstGeom prst="rect">
                            <a:avLst/>
                          </a:prstGeom>
                          <a:ln>
                            <a:solidFill>
                              <a:schemeClr val="tx1"/>
                            </a:solidFill>
                          </a:ln>
                        </pic:spPr>
                      </pic:pic>
                      <wps:wsp>
                        <wps:cNvPr id="20" name="Zone de texte 20"/>
                        <wps:cNvSpPr txBox="1"/>
                        <wps:spPr>
                          <a:xfrm>
                            <a:off x="1205901" y="4147508"/>
                            <a:ext cx="3359888" cy="329610"/>
                          </a:xfrm>
                          <a:prstGeom prst="rect">
                            <a:avLst/>
                          </a:prstGeom>
                          <a:solidFill>
                            <a:schemeClr val="lt1"/>
                          </a:solidFill>
                          <a:ln w="6350">
                            <a:solidFill>
                              <a:prstClr val="black"/>
                            </a:solidFill>
                          </a:ln>
                        </wps:spPr>
                        <wps:txbx>
                          <w:txbxContent>
                            <w:p w14:paraId="26C18639" w14:textId="1C08A1BE" w:rsidR="003661EE" w:rsidRPr="000A666C" w:rsidRDefault="003661EE" w:rsidP="003661EE">
                              <w:pPr>
                                <w:jc w:val="center"/>
                                <w:rPr>
                                  <w:sz w:val="20"/>
                                  <w:szCs w:val="20"/>
                                </w:rPr>
                              </w:pPr>
                              <w:r w:rsidRPr="000A666C">
                                <w:rPr>
                                  <w:b/>
                                  <w:bCs/>
                                  <w:sz w:val="20"/>
                                  <w:szCs w:val="20"/>
                                  <w:u w:val="single"/>
                                </w:rPr>
                                <w:t xml:space="preserve">Figure </w:t>
                              </w:r>
                              <w:r>
                                <w:rPr>
                                  <w:b/>
                                  <w:bCs/>
                                  <w:sz w:val="20"/>
                                  <w:szCs w:val="20"/>
                                  <w:u w:val="single"/>
                                </w:rPr>
                                <w:t xml:space="preserve">2 </w:t>
                              </w:r>
                              <w:r w:rsidRPr="000A666C">
                                <w:rPr>
                                  <w:b/>
                                  <w:bCs/>
                                  <w:sz w:val="20"/>
                                  <w:szCs w:val="20"/>
                                  <w:u w:val="single"/>
                                </w:rPr>
                                <w:t>:</w:t>
                              </w:r>
                              <w:r w:rsidRPr="000A666C">
                                <w:rPr>
                                  <w:sz w:val="20"/>
                                  <w:szCs w:val="20"/>
                                </w:rPr>
                                <w:t xml:space="preserve"> </w:t>
                              </w:r>
                              <w:r>
                                <w:rPr>
                                  <w:sz w:val="20"/>
                                  <w:szCs w:val="20"/>
                                </w:rPr>
                                <w:t xml:space="preserve">MCD des tables sur </w:t>
                              </w:r>
                              <w:proofErr w:type="spellStart"/>
                              <w:r>
                                <w:rPr>
                                  <w:sz w:val="20"/>
                                  <w:szCs w:val="20"/>
                                </w:rPr>
                                <w:t>JMerise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3E31AE" id="Groupe 65" o:spid="_x0000_s1045" style="position:absolute;left:0;text-align:left;margin-left:-1.9pt;margin-top:7.05pt;width:451.3pt;height:352.55pt;z-index:251668480;mso-position-horizontal-relative:text;mso-position-vertical-relative:text" coordsize="57315,44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">
                <v:shape id="Image 3" o:spid="_x0000_s1046" type="#_x0000_t75" style="position:absolute;width:57315;height:41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" stroked="t" strokecolor="black [3213]">
                  <v:imagedata r:id="rId23" o:title=""/>
                  <v:path arrowok="t"/>
                </v:shape>
                <v:shape id="Zone de texte 20" o:spid="_x0000_s1047" type="#_x0000_t202" style="position:absolute;left:12059;top:41475;width:33598;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14:paraId="26C18639" w14:textId="1C08A1BE" w:rsidR="003661EE" w:rsidRPr="000A666C" w:rsidRDefault="003661EE" w:rsidP="003661EE">
                        <w:pPr>
                          <w:jc w:val="center"/>
                          <w:rPr>
                            <w:sz w:val="20"/>
                            <w:szCs w:val="20"/>
                          </w:rPr>
                        </w:pPr>
                        <w:r w:rsidRPr="000A666C">
                          <w:rPr>
                            <w:b/>
                            <w:bCs/>
                            <w:sz w:val="20"/>
                            <w:szCs w:val="20"/>
                            <w:u w:val="single"/>
                          </w:rPr>
                          <w:t xml:space="preserve">Figure </w:t>
                        </w:r>
                        <w:r>
                          <w:rPr>
                            <w:b/>
                            <w:bCs/>
                            <w:sz w:val="20"/>
                            <w:szCs w:val="20"/>
                            <w:u w:val="single"/>
                          </w:rPr>
                          <w:t xml:space="preserve">2 </w:t>
                        </w:r>
                        <w:r w:rsidRPr="000A666C">
                          <w:rPr>
                            <w:b/>
                            <w:bCs/>
                            <w:sz w:val="20"/>
                            <w:szCs w:val="20"/>
                            <w:u w:val="single"/>
                          </w:rPr>
                          <w:t>:</w:t>
                        </w:r>
                        <w:r w:rsidRPr="000A666C">
                          <w:rPr>
                            <w:sz w:val="20"/>
                            <w:szCs w:val="20"/>
                          </w:rPr>
                          <w:t xml:space="preserve"> </w:t>
                        </w:r>
                        <w:r>
                          <w:rPr>
                            <w:sz w:val="20"/>
                            <w:szCs w:val="20"/>
                          </w:rPr>
                          <w:t xml:space="preserve">MCD des tables sur </w:t>
                        </w:r>
                        <w:proofErr w:type="spellStart"/>
                        <w:r>
                          <w:rPr>
                            <w:sz w:val="20"/>
                            <w:szCs w:val="20"/>
                          </w:rPr>
                          <w:t>JMerise</w:t>
                        </w:r>
                        <w:proofErr w:type="spellEnd"/>
                      </w:p>
                    </w:txbxContent>
                  </v:textbox>
                </v:shape>
              </v:group>
            </w:pict>
          </mc:Fallback>
        </mc:AlternateContent>
      </w:r>
    </w:p>
    <w:p w14:paraId="5BE16CE9" w14:textId="767E0F19" w:rsidR="003661EE" w:rsidRDefault="003661EE" w:rsidP="00E36121">
      <w:pPr>
        <w:jc w:val="both"/>
        <w:rPr>
          <w:rFonts w:ascii="Verdana" w:hAnsi="Verdana"/>
        </w:rPr>
      </w:pPr>
    </w:p>
    <w:p w14:paraId="392E50FE" w14:textId="40E5F804" w:rsidR="003661EE" w:rsidRDefault="003661EE" w:rsidP="00E36121">
      <w:pPr>
        <w:jc w:val="both"/>
        <w:rPr>
          <w:rFonts w:ascii="Verdana" w:hAnsi="Verdana"/>
        </w:rPr>
      </w:pPr>
    </w:p>
    <w:p w14:paraId="51687FD4" w14:textId="30FCC1B5" w:rsidR="003661EE" w:rsidRDefault="003661EE" w:rsidP="00E36121">
      <w:pPr>
        <w:jc w:val="both"/>
        <w:rPr>
          <w:rFonts w:ascii="Verdana" w:hAnsi="Verdana"/>
        </w:rPr>
      </w:pPr>
    </w:p>
    <w:p w14:paraId="6BA0007D" w14:textId="743F9D0A" w:rsidR="003661EE" w:rsidRDefault="003661EE" w:rsidP="00E36121">
      <w:pPr>
        <w:jc w:val="both"/>
        <w:rPr>
          <w:rFonts w:ascii="Verdana" w:hAnsi="Verdana"/>
        </w:rPr>
      </w:pPr>
    </w:p>
    <w:p w14:paraId="47787C8C" w14:textId="744EE0B2" w:rsidR="003661EE" w:rsidRDefault="003661EE" w:rsidP="00E36121">
      <w:pPr>
        <w:jc w:val="both"/>
        <w:rPr>
          <w:rFonts w:ascii="Verdana" w:hAnsi="Verdana"/>
        </w:rPr>
      </w:pPr>
    </w:p>
    <w:p w14:paraId="110F04B4" w14:textId="08342092" w:rsidR="003661EE" w:rsidRDefault="003661EE" w:rsidP="00E36121">
      <w:pPr>
        <w:jc w:val="both"/>
        <w:rPr>
          <w:rFonts w:ascii="Verdana" w:hAnsi="Verdana"/>
        </w:rPr>
      </w:pPr>
    </w:p>
    <w:p w14:paraId="52D236D6" w14:textId="658E999D" w:rsidR="003661EE" w:rsidRDefault="003661EE" w:rsidP="00E36121">
      <w:pPr>
        <w:jc w:val="both"/>
        <w:rPr>
          <w:rFonts w:ascii="Verdana" w:hAnsi="Verdana"/>
        </w:rPr>
      </w:pPr>
    </w:p>
    <w:p w14:paraId="2AA80F20" w14:textId="0C591878" w:rsidR="003661EE" w:rsidRDefault="003661EE" w:rsidP="00E36121">
      <w:pPr>
        <w:jc w:val="both"/>
        <w:rPr>
          <w:rFonts w:ascii="Verdana" w:hAnsi="Verdana"/>
        </w:rPr>
      </w:pPr>
    </w:p>
    <w:p w14:paraId="510C5EE7" w14:textId="62A19D4E" w:rsidR="003661EE" w:rsidRDefault="003661EE" w:rsidP="00E36121">
      <w:pPr>
        <w:jc w:val="both"/>
        <w:rPr>
          <w:rFonts w:ascii="Verdana" w:hAnsi="Verdana"/>
        </w:rPr>
      </w:pPr>
    </w:p>
    <w:p w14:paraId="6D1CADEC" w14:textId="004928DB" w:rsidR="003661EE" w:rsidRDefault="003661EE" w:rsidP="00E36121">
      <w:pPr>
        <w:jc w:val="both"/>
        <w:rPr>
          <w:rFonts w:ascii="Verdana" w:hAnsi="Verdana"/>
        </w:rPr>
      </w:pPr>
    </w:p>
    <w:p w14:paraId="11B0FF40" w14:textId="4E3CFBBD" w:rsidR="003661EE" w:rsidRDefault="003661EE" w:rsidP="00E36121">
      <w:pPr>
        <w:jc w:val="both"/>
        <w:rPr>
          <w:rFonts w:ascii="Verdana" w:hAnsi="Verdana"/>
        </w:rPr>
      </w:pPr>
    </w:p>
    <w:p w14:paraId="1492606E" w14:textId="4E8A0EB0" w:rsidR="003661EE" w:rsidRDefault="003661EE" w:rsidP="00E36121">
      <w:pPr>
        <w:jc w:val="both"/>
        <w:rPr>
          <w:rFonts w:ascii="Verdana" w:hAnsi="Verdana"/>
        </w:rPr>
      </w:pPr>
    </w:p>
    <w:p w14:paraId="21624EA8" w14:textId="537038E7" w:rsidR="003661EE" w:rsidRDefault="003661EE" w:rsidP="00E36121">
      <w:pPr>
        <w:jc w:val="both"/>
        <w:rPr>
          <w:rFonts w:ascii="Verdana" w:hAnsi="Verdana"/>
        </w:rPr>
      </w:pPr>
    </w:p>
    <w:p w14:paraId="1343E6C3" w14:textId="55A44906" w:rsidR="003661EE" w:rsidRDefault="003661EE" w:rsidP="00E36121">
      <w:pPr>
        <w:jc w:val="both"/>
        <w:rPr>
          <w:rFonts w:ascii="Verdana" w:hAnsi="Verdana"/>
        </w:rPr>
      </w:pPr>
    </w:p>
    <w:p w14:paraId="10A3E2A2" w14:textId="49FB80F4" w:rsidR="003661EE" w:rsidRDefault="003661EE" w:rsidP="00E36121">
      <w:pPr>
        <w:jc w:val="both"/>
        <w:rPr>
          <w:rFonts w:ascii="Verdana" w:hAnsi="Verdana"/>
        </w:rPr>
      </w:pPr>
    </w:p>
    <w:p w14:paraId="1F6A405D" w14:textId="4A340008" w:rsidR="003661EE" w:rsidRDefault="003661EE" w:rsidP="00E36121">
      <w:pPr>
        <w:jc w:val="both"/>
        <w:rPr>
          <w:rFonts w:ascii="Verdana" w:hAnsi="Verdana"/>
        </w:rPr>
      </w:pPr>
    </w:p>
    <w:p w14:paraId="47F2215A" w14:textId="440760FB" w:rsidR="003661EE" w:rsidRDefault="003661EE" w:rsidP="00E36121">
      <w:pPr>
        <w:jc w:val="both"/>
        <w:rPr>
          <w:rFonts w:ascii="Verdana" w:hAnsi="Verdana"/>
        </w:rPr>
      </w:pPr>
      <w:r>
        <w:rPr>
          <w:rFonts w:ascii="Verdana" w:hAnsi="Verdana"/>
        </w:rPr>
        <w:tab/>
        <w:t xml:space="preserve">Sur le diagramme, nous remarquons qu’un utilisateur peut posséder 0 à 1 panier s’il souhaite ou non emprunter en ajoutant des livres dans son panier. Par conséquent, le panier peut avoir 0 à plusieurs étudiants, il peut en avoir 0 si aucun étudiant emprunte. </w:t>
      </w:r>
    </w:p>
    <w:p w14:paraId="6A205C91" w14:textId="33FF1C85" w:rsidR="003661EE" w:rsidRDefault="003661EE" w:rsidP="00E36121">
      <w:pPr>
        <w:jc w:val="both"/>
        <w:rPr>
          <w:rFonts w:ascii="Verdana" w:hAnsi="Verdana"/>
        </w:rPr>
      </w:pPr>
      <w:r>
        <w:rPr>
          <w:rFonts w:ascii="Verdana" w:hAnsi="Verdana"/>
        </w:rPr>
        <w:tab/>
      </w:r>
      <w:r w:rsidR="00316503">
        <w:rPr>
          <w:rFonts w:ascii="Verdana" w:hAnsi="Verdana"/>
        </w:rPr>
        <w:t>Un panier peut contenir 0 à plusieurs livres en fonction de leur disponibilité, et un livre peut appartenir à 0 ou plusieurs paniers en prenant en compte de la quantité de livre disponible.</w:t>
      </w:r>
    </w:p>
    <w:p w14:paraId="5CF5F01C" w14:textId="77777777" w:rsidR="00097779" w:rsidRDefault="00097779" w:rsidP="00E36121">
      <w:pPr>
        <w:jc w:val="both"/>
        <w:rPr>
          <w:rFonts w:ascii="Verdana" w:hAnsi="Verdana"/>
        </w:rPr>
      </w:pPr>
    </w:p>
    <w:p w14:paraId="396E51C6" w14:textId="5843DB17" w:rsidR="003661EE" w:rsidRDefault="003661EE" w:rsidP="00E36121">
      <w:pPr>
        <w:jc w:val="both"/>
        <w:rPr>
          <w:rFonts w:ascii="Verdana" w:hAnsi="Verdana"/>
        </w:rPr>
      </w:pPr>
    </w:p>
    <w:p w14:paraId="3E38EA1B" w14:textId="24BAB815" w:rsidR="003661EE" w:rsidRDefault="00991253" w:rsidP="00E36121">
      <w:pPr>
        <w:jc w:val="both"/>
        <w:rPr>
          <w:rFonts w:ascii="Verdana" w:hAnsi="Verdana"/>
        </w:rPr>
      </w:pPr>
      <w:r>
        <w:rPr>
          <w:rFonts w:ascii="Verdana" w:hAnsi="Verdana"/>
          <w:noProof/>
        </w:rPr>
        <w:lastRenderedPageBreak/>
        <mc:AlternateContent>
          <mc:Choice Requires="wpg">
            <w:drawing>
              <wp:anchor distT="0" distB="0" distL="114300" distR="114300" simplePos="0" relativeHeight="251673600" behindDoc="0" locked="0" layoutInCell="1" allowOverlap="1" wp14:anchorId="2A34BE4B" wp14:editId="09B273F9">
                <wp:simplePos x="0" y="0"/>
                <wp:positionH relativeFrom="column">
                  <wp:posOffset>-6829</wp:posOffset>
                </wp:positionH>
                <wp:positionV relativeFrom="paragraph">
                  <wp:posOffset>10424</wp:posOffset>
                </wp:positionV>
                <wp:extent cx="5731510" cy="4718658"/>
                <wp:effectExtent l="19050" t="19050" r="21590" b="25400"/>
                <wp:wrapNone/>
                <wp:docPr id="66" name="Groupe 66"/>
                <wp:cNvGraphicFramePr/>
                <a:graphic xmlns:a="http://schemas.openxmlformats.org/drawingml/2006/main">
                  <a:graphicData uri="http://schemas.microsoft.com/office/word/2010/wordprocessingGroup">
                    <wpg:wgp>
                      <wpg:cNvGrpSpPr/>
                      <wpg:grpSpPr>
                        <a:xfrm>
                          <a:off x="0" y="0"/>
                          <a:ext cx="5731510" cy="4718658"/>
                          <a:chOff x="0" y="0"/>
                          <a:chExt cx="5731510" cy="4718658"/>
                        </a:xfrm>
                      </wpg:grpSpPr>
                      <pic:pic xmlns:pic="http://schemas.openxmlformats.org/drawingml/2006/picture">
                        <pic:nvPicPr>
                          <pic:cNvPr id="24" name="Image 2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4392930"/>
                          </a:xfrm>
                          <a:prstGeom prst="rect">
                            <a:avLst/>
                          </a:prstGeom>
                          <a:ln>
                            <a:solidFill>
                              <a:schemeClr val="tx1"/>
                            </a:solidFill>
                          </a:ln>
                        </pic:spPr>
                      </pic:pic>
                      <wps:wsp>
                        <wps:cNvPr id="25" name="Zone de texte 25"/>
                        <wps:cNvSpPr txBox="1"/>
                        <wps:spPr>
                          <a:xfrm>
                            <a:off x="1188648" y="4389048"/>
                            <a:ext cx="3359888" cy="329610"/>
                          </a:xfrm>
                          <a:prstGeom prst="rect">
                            <a:avLst/>
                          </a:prstGeom>
                          <a:solidFill>
                            <a:schemeClr val="lt1"/>
                          </a:solidFill>
                          <a:ln w="6350">
                            <a:solidFill>
                              <a:prstClr val="black"/>
                            </a:solidFill>
                          </a:ln>
                        </wps:spPr>
                        <wps:txbx>
                          <w:txbxContent>
                            <w:p w14:paraId="27B803EB" w14:textId="202723F7" w:rsidR="00097779" w:rsidRPr="000A666C" w:rsidRDefault="00097779" w:rsidP="00097779">
                              <w:pPr>
                                <w:jc w:val="center"/>
                                <w:rPr>
                                  <w:sz w:val="20"/>
                                  <w:szCs w:val="20"/>
                                </w:rPr>
                              </w:pPr>
                              <w:r w:rsidRPr="000A666C">
                                <w:rPr>
                                  <w:b/>
                                  <w:bCs/>
                                  <w:sz w:val="20"/>
                                  <w:szCs w:val="20"/>
                                  <w:u w:val="single"/>
                                </w:rPr>
                                <w:t xml:space="preserve">Figure </w:t>
                              </w:r>
                              <w:r w:rsidR="00B430B7">
                                <w:rPr>
                                  <w:b/>
                                  <w:bCs/>
                                  <w:sz w:val="20"/>
                                  <w:szCs w:val="20"/>
                                  <w:u w:val="single"/>
                                </w:rPr>
                                <w:t>3</w:t>
                              </w:r>
                              <w:r>
                                <w:rPr>
                                  <w:b/>
                                  <w:bCs/>
                                  <w:sz w:val="20"/>
                                  <w:szCs w:val="20"/>
                                  <w:u w:val="single"/>
                                </w:rPr>
                                <w:t xml:space="preserve"> </w:t>
                              </w:r>
                              <w:r w:rsidRPr="000A666C">
                                <w:rPr>
                                  <w:b/>
                                  <w:bCs/>
                                  <w:sz w:val="20"/>
                                  <w:szCs w:val="20"/>
                                  <w:u w:val="single"/>
                                </w:rPr>
                                <w:t>:</w:t>
                              </w:r>
                              <w:r w:rsidRPr="000A666C">
                                <w:rPr>
                                  <w:sz w:val="20"/>
                                  <w:szCs w:val="20"/>
                                </w:rPr>
                                <w:t xml:space="preserve"> </w:t>
                              </w:r>
                              <w:r>
                                <w:rPr>
                                  <w:sz w:val="20"/>
                                  <w:szCs w:val="20"/>
                                </w:rPr>
                                <w:t xml:space="preserve">MLD des tables sur </w:t>
                              </w:r>
                              <w:proofErr w:type="spellStart"/>
                              <w:r>
                                <w:rPr>
                                  <w:sz w:val="20"/>
                                  <w:szCs w:val="20"/>
                                </w:rPr>
                                <w:t>JMerise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A34BE4B" id="Groupe 66" o:spid="_x0000_s1048" style="position:absolute;left:0;text-align:left;margin-left:-.55pt;margin-top:.8pt;width:451.3pt;height:371.55pt;z-index:251673600;mso-position-horizontal-relative:text;mso-position-vertical-relative:text" coordsize="57315,47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">
                <v:shape id="Image 24" o:spid="_x0000_s1049" type="#_x0000_t75" style="position:absolute;width:57315;height:43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" stroked="t" strokecolor="black [3213]">
                  <v:imagedata r:id="rId25" o:title=""/>
                  <v:path arrowok="t"/>
                </v:shape>
                <v:shape id="Zone de texte 25" o:spid="_x0000_s1050" type="#_x0000_t202" style="position:absolute;left:11886;top:43890;width:33599;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27B803EB" w14:textId="202723F7" w:rsidR="00097779" w:rsidRPr="000A666C" w:rsidRDefault="00097779" w:rsidP="00097779">
                        <w:pPr>
                          <w:jc w:val="center"/>
                          <w:rPr>
                            <w:sz w:val="20"/>
                            <w:szCs w:val="20"/>
                          </w:rPr>
                        </w:pPr>
                        <w:r w:rsidRPr="000A666C">
                          <w:rPr>
                            <w:b/>
                            <w:bCs/>
                            <w:sz w:val="20"/>
                            <w:szCs w:val="20"/>
                            <w:u w:val="single"/>
                          </w:rPr>
                          <w:t xml:space="preserve">Figure </w:t>
                        </w:r>
                        <w:r w:rsidR="00B430B7">
                          <w:rPr>
                            <w:b/>
                            <w:bCs/>
                            <w:sz w:val="20"/>
                            <w:szCs w:val="20"/>
                            <w:u w:val="single"/>
                          </w:rPr>
                          <w:t>3</w:t>
                        </w:r>
                        <w:r>
                          <w:rPr>
                            <w:b/>
                            <w:bCs/>
                            <w:sz w:val="20"/>
                            <w:szCs w:val="20"/>
                            <w:u w:val="single"/>
                          </w:rPr>
                          <w:t xml:space="preserve"> </w:t>
                        </w:r>
                        <w:r w:rsidRPr="000A666C">
                          <w:rPr>
                            <w:b/>
                            <w:bCs/>
                            <w:sz w:val="20"/>
                            <w:szCs w:val="20"/>
                            <w:u w:val="single"/>
                          </w:rPr>
                          <w:t>:</w:t>
                        </w:r>
                        <w:r w:rsidRPr="000A666C">
                          <w:rPr>
                            <w:sz w:val="20"/>
                            <w:szCs w:val="20"/>
                          </w:rPr>
                          <w:t xml:space="preserve"> </w:t>
                        </w:r>
                        <w:r>
                          <w:rPr>
                            <w:sz w:val="20"/>
                            <w:szCs w:val="20"/>
                          </w:rPr>
                          <w:t xml:space="preserve">MLD des tables sur </w:t>
                        </w:r>
                        <w:proofErr w:type="spellStart"/>
                        <w:r>
                          <w:rPr>
                            <w:sz w:val="20"/>
                            <w:szCs w:val="20"/>
                          </w:rPr>
                          <w:t>JMerise</w:t>
                        </w:r>
                        <w:proofErr w:type="spellEnd"/>
                      </w:p>
                    </w:txbxContent>
                  </v:textbox>
                </v:shape>
              </v:group>
            </w:pict>
          </mc:Fallback>
        </mc:AlternateContent>
      </w:r>
    </w:p>
    <w:p w14:paraId="27544038" w14:textId="7487A2B6" w:rsidR="00A70359" w:rsidRDefault="00A70359" w:rsidP="00E36121">
      <w:pPr>
        <w:jc w:val="both"/>
        <w:rPr>
          <w:rFonts w:ascii="Verdana" w:hAnsi="Verdana"/>
        </w:rPr>
      </w:pPr>
    </w:p>
    <w:p w14:paraId="692CD35F" w14:textId="668A5A5F" w:rsidR="00A70359" w:rsidRDefault="00A70359" w:rsidP="00E36121">
      <w:pPr>
        <w:jc w:val="both"/>
        <w:rPr>
          <w:rFonts w:ascii="Verdana" w:hAnsi="Verdana"/>
        </w:rPr>
      </w:pPr>
    </w:p>
    <w:p w14:paraId="72CDD05D" w14:textId="4F989999" w:rsidR="00D30F34" w:rsidRDefault="00D30F34" w:rsidP="00E36121">
      <w:pPr>
        <w:jc w:val="both"/>
        <w:rPr>
          <w:rFonts w:ascii="Verdana" w:hAnsi="Verdana"/>
        </w:rPr>
      </w:pPr>
    </w:p>
    <w:p w14:paraId="2C496198" w14:textId="0A5D24A5" w:rsidR="00D30F34" w:rsidRDefault="00D30F34" w:rsidP="00E36121">
      <w:pPr>
        <w:jc w:val="both"/>
        <w:rPr>
          <w:rFonts w:ascii="Verdana" w:hAnsi="Verdana"/>
        </w:rPr>
      </w:pPr>
    </w:p>
    <w:p w14:paraId="0E386421" w14:textId="246607B4" w:rsidR="00D30F34" w:rsidRDefault="00D30F34" w:rsidP="00E36121">
      <w:pPr>
        <w:jc w:val="both"/>
        <w:rPr>
          <w:rFonts w:ascii="Verdana" w:hAnsi="Verdana"/>
        </w:rPr>
      </w:pPr>
    </w:p>
    <w:p w14:paraId="79424354" w14:textId="75EFF3BE" w:rsidR="00D30F34" w:rsidRDefault="00D30F34" w:rsidP="00E36121">
      <w:pPr>
        <w:jc w:val="both"/>
        <w:rPr>
          <w:rFonts w:ascii="Verdana" w:hAnsi="Verdana"/>
        </w:rPr>
      </w:pPr>
    </w:p>
    <w:p w14:paraId="5AC89986" w14:textId="5CB691E7" w:rsidR="00D30F34" w:rsidRDefault="00D30F34" w:rsidP="00E36121">
      <w:pPr>
        <w:jc w:val="both"/>
        <w:rPr>
          <w:rFonts w:ascii="Verdana" w:hAnsi="Verdana"/>
        </w:rPr>
      </w:pPr>
    </w:p>
    <w:p w14:paraId="63083E28" w14:textId="4E456C4E" w:rsidR="00D30F34" w:rsidRDefault="00D30F34" w:rsidP="00E36121">
      <w:pPr>
        <w:jc w:val="both"/>
        <w:rPr>
          <w:rFonts w:ascii="Verdana" w:hAnsi="Verdana"/>
        </w:rPr>
      </w:pPr>
    </w:p>
    <w:p w14:paraId="5858DC21" w14:textId="4EE28E3D" w:rsidR="00D30F34" w:rsidRDefault="00D30F34" w:rsidP="00E36121">
      <w:pPr>
        <w:jc w:val="both"/>
        <w:rPr>
          <w:rFonts w:ascii="Verdana" w:hAnsi="Verdana"/>
        </w:rPr>
      </w:pPr>
    </w:p>
    <w:p w14:paraId="3101912C" w14:textId="7BA1E26D" w:rsidR="00D30F34" w:rsidRDefault="00D30F34" w:rsidP="00E36121">
      <w:pPr>
        <w:jc w:val="both"/>
        <w:rPr>
          <w:rFonts w:ascii="Verdana" w:hAnsi="Verdana"/>
        </w:rPr>
      </w:pPr>
    </w:p>
    <w:p w14:paraId="22C0B38E" w14:textId="3D9A203D" w:rsidR="00D30F34" w:rsidRDefault="00D30F34" w:rsidP="00E36121">
      <w:pPr>
        <w:jc w:val="both"/>
        <w:rPr>
          <w:rFonts w:ascii="Verdana" w:hAnsi="Verdana"/>
        </w:rPr>
      </w:pPr>
    </w:p>
    <w:p w14:paraId="1DA3DFE6" w14:textId="5AEF7BE1" w:rsidR="00D30F34" w:rsidRDefault="00D30F34" w:rsidP="00E36121">
      <w:pPr>
        <w:jc w:val="both"/>
        <w:rPr>
          <w:rFonts w:ascii="Verdana" w:hAnsi="Verdana"/>
        </w:rPr>
      </w:pPr>
    </w:p>
    <w:p w14:paraId="200D617E" w14:textId="568F4404" w:rsidR="00D30F34" w:rsidRDefault="00D30F34" w:rsidP="00E36121">
      <w:pPr>
        <w:jc w:val="both"/>
        <w:rPr>
          <w:rFonts w:ascii="Verdana" w:hAnsi="Verdana"/>
        </w:rPr>
      </w:pPr>
    </w:p>
    <w:p w14:paraId="10A62919" w14:textId="518350D0" w:rsidR="00D30F34" w:rsidRDefault="00D30F34" w:rsidP="00E36121">
      <w:pPr>
        <w:jc w:val="both"/>
        <w:rPr>
          <w:rFonts w:ascii="Verdana" w:hAnsi="Verdana"/>
        </w:rPr>
      </w:pPr>
    </w:p>
    <w:p w14:paraId="07061178" w14:textId="56B89F73" w:rsidR="00D30F34" w:rsidRDefault="00D30F34" w:rsidP="008459FC">
      <w:pPr>
        <w:jc w:val="both"/>
        <w:rPr>
          <w:rFonts w:ascii="Verdana" w:hAnsi="Verdana"/>
        </w:rPr>
      </w:pPr>
    </w:p>
    <w:p w14:paraId="2FFB3629" w14:textId="704EEC8D" w:rsidR="00D30F34" w:rsidRDefault="00D30F34" w:rsidP="00E36121">
      <w:pPr>
        <w:jc w:val="both"/>
        <w:rPr>
          <w:rFonts w:ascii="Verdana" w:hAnsi="Verdana"/>
        </w:rPr>
      </w:pPr>
    </w:p>
    <w:p w14:paraId="214235A7" w14:textId="1865559E" w:rsidR="00E36121" w:rsidRDefault="00E36121" w:rsidP="00E7362F"/>
    <w:p w14:paraId="1FF3C199" w14:textId="686FA593" w:rsidR="00167373" w:rsidRDefault="00E7362F" w:rsidP="006C22F5">
      <w:pPr>
        <w:pStyle w:val="Titre2"/>
      </w:pPr>
      <w:bookmarkStart w:id="10" w:name="_Toc103435186"/>
      <w:r>
        <w:t>CREATION DU SERVEUR NODE</w:t>
      </w:r>
      <w:r w:rsidR="006C22F5">
        <w:t>.</w:t>
      </w:r>
      <w:r>
        <w:t>JS</w:t>
      </w:r>
      <w:bookmarkEnd w:id="10"/>
    </w:p>
    <w:p w14:paraId="4E5579A2" w14:textId="4820BA89" w:rsidR="00167373" w:rsidRDefault="003A32B3" w:rsidP="00401C07">
      <w:pPr>
        <w:spacing w:line="276" w:lineRule="auto"/>
        <w:jc w:val="both"/>
      </w:pPr>
      <w:r>
        <w:tab/>
      </w:r>
    </w:p>
    <w:p w14:paraId="41247DB0" w14:textId="54EA0EFE" w:rsidR="003A32B3" w:rsidRDefault="00D7248A" w:rsidP="00401C07">
      <w:pPr>
        <w:spacing w:line="276" w:lineRule="auto"/>
        <w:jc w:val="both"/>
      </w:pPr>
      <w:r>
        <w:rPr>
          <w:noProof/>
        </w:rPr>
        <mc:AlternateContent>
          <mc:Choice Requires="wpg">
            <w:drawing>
              <wp:anchor distT="0" distB="0" distL="114300" distR="114300" simplePos="0" relativeHeight="251680768" behindDoc="0" locked="0" layoutInCell="1" allowOverlap="1" wp14:anchorId="324DF95F" wp14:editId="1E17E024">
                <wp:simplePos x="0" y="0"/>
                <wp:positionH relativeFrom="column">
                  <wp:posOffset>1797</wp:posOffset>
                </wp:positionH>
                <wp:positionV relativeFrom="paragraph">
                  <wp:posOffset>592227</wp:posOffset>
                </wp:positionV>
                <wp:extent cx="5731510" cy="2823358"/>
                <wp:effectExtent l="19050" t="19050" r="21590" b="15240"/>
                <wp:wrapNone/>
                <wp:docPr id="48" name="Groupe 48"/>
                <wp:cNvGraphicFramePr/>
                <a:graphic xmlns:a="http://schemas.openxmlformats.org/drawingml/2006/main">
                  <a:graphicData uri="http://schemas.microsoft.com/office/word/2010/wordprocessingGroup">
                    <wpg:wgp>
                      <wpg:cNvGrpSpPr/>
                      <wpg:grpSpPr>
                        <a:xfrm>
                          <a:off x="0" y="0"/>
                          <a:ext cx="5731510" cy="2823358"/>
                          <a:chOff x="0" y="0"/>
                          <a:chExt cx="5731510" cy="2823358"/>
                        </a:xfrm>
                      </wpg:grpSpPr>
                      <pic:pic xmlns:pic="http://schemas.openxmlformats.org/drawingml/2006/picture">
                        <pic:nvPicPr>
                          <pic:cNvPr id="29" name="Image 29" descr="Une image contenant texte&#10;&#10;Description générée automatiquement"/>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2490470"/>
                          </a:xfrm>
                          <a:prstGeom prst="rect">
                            <a:avLst/>
                          </a:prstGeom>
                          <a:ln>
                            <a:solidFill>
                              <a:schemeClr val="tx1"/>
                            </a:solidFill>
                          </a:ln>
                        </pic:spPr>
                      </pic:pic>
                      <wps:wsp>
                        <wps:cNvPr id="30" name="Zone de texte 30"/>
                        <wps:cNvSpPr txBox="1"/>
                        <wps:spPr>
                          <a:xfrm>
                            <a:off x="4010025" y="2493748"/>
                            <a:ext cx="1721485" cy="329610"/>
                          </a:xfrm>
                          <a:prstGeom prst="rect">
                            <a:avLst/>
                          </a:prstGeom>
                          <a:solidFill>
                            <a:schemeClr val="lt1"/>
                          </a:solidFill>
                          <a:ln w="6350">
                            <a:solidFill>
                              <a:prstClr val="black"/>
                            </a:solidFill>
                          </a:ln>
                        </wps:spPr>
                        <wps:txbx>
                          <w:txbxContent>
                            <w:p w14:paraId="2CD31C97" w14:textId="3664694F" w:rsidR="00B430B7" w:rsidRPr="000A666C" w:rsidRDefault="00B430B7" w:rsidP="00B430B7">
                              <w:pPr>
                                <w:jc w:val="center"/>
                                <w:rPr>
                                  <w:sz w:val="20"/>
                                  <w:szCs w:val="20"/>
                                </w:rPr>
                              </w:pPr>
                              <w:r w:rsidRPr="000A666C">
                                <w:rPr>
                                  <w:b/>
                                  <w:bCs/>
                                  <w:sz w:val="20"/>
                                  <w:szCs w:val="20"/>
                                  <w:u w:val="single"/>
                                </w:rPr>
                                <w:t xml:space="preserve">Figure </w:t>
                              </w:r>
                              <w:r>
                                <w:rPr>
                                  <w:b/>
                                  <w:bCs/>
                                  <w:sz w:val="20"/>
                                  <w:szCs w:val="20"/>
                                  <w:u w:val="single"/>
                                </w:rPr>
                                <w:t xml:space="preserve">4 </w:t>
                              </w:r>
                              <w:r w:rsidRPr="000A666C">
                                <w:rPr>
                                  <w:b/>
                                  <w:bCs/>
                                  <w:sz w:val="20"/>
                                  <w:szCs w:val="20"/>
                                  <w:u w:val="single"/>
                                </w:rPr>
                                <w:t>:</w:t>
                              </w:r>
                              <w:r w:rsidRPr="000A666C">
                                <w:rPr>
                                  <w:sz w:val="20"/>
                                  <w:szCs w:val="20"/>
                                </w:rPr>
                                <w:t xml:space="preserve"> </w:t>
                              </w:r>
                              <w:r>
                                <w:rPr>
                                  <w:sz w:val="20"/>
                                  <w:szCs w:val="20"/>
                                </w:rPr>
                                <w:t xml:space="preserve">fichier </w:t>
                              </w:r>
                              <w:r w:rsidR="007A753B">
                                <w:rPr>
                                  <w:sz w:val="20"/>
                                  <w:szCs w:val="20"/>
                                </w:rPr>
                                <w:t>server.js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24DF95F" id="Groupe 48" o:spid="_x0000_s1051" style="position:absolute;left:0;text-align:left;margin-left:.15pt;margin-top:46.65pt;width:451.3pt;height:222.3pt;z-index:251680768;mso-position-horizontal-relative:text;mso-position-vertical-relative:text;mso-height-relative:margin" coordsize="57315,282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">
                <v:shape id="Image 29" o:spid="_x0000_s1052" type="#_x0000_t75" alt="Une image contenant texte&#10;&#10;Description générée automatiquement" style="position:absolute;width:57315;height:24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" stroked="t" strokecolor="black [3213]">
                  <v:imagedata r:id="rId27" o:title="Une image contenant texte&#10;&#10;Description générée automatiquement"/>
                  <v:path arrowok="t"/>
                </v:shape>
                <v:shape id="Zone de texte 30" o:spid="_x0000_s1053" type="#_x0000_t202" style="position:absolute;left:40100;top:24937;width:17215;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14:paraId="2CD31C97" w14:textId="3664694F" w:rsidR="00B430B7" w:rsidRPr="000A666C" w:rsidRDefault="00B430B7" w:rsidP="00B430B7">
                        <w:pPr>
                          <w:jc w:val="center"/>
                          <w:rPr>
                            <w:sz w:val="20"/>
                            <w:szCs w:val="20"/>
                          </w:rPr>
                        </w:pPr>
                        <w:r w:rsidRPr="000A666C">
                          <w:rPr>
                            <w:b/>
                            <w:bCs/>
                            <w:sz w:val="20"/>
                            <w:szCs w:val="20"/>
                            <w:u w:val="single"/>
                          </w:rPr>
                          <w:t xml:space="preserve">Figure </w:t>
                        </w:r>
                        <w:r>
                          <w:rPr>
                            <w:b/>
                            <w:bCs/>
                            <w:sz w:val="20"/>
                            <w:szCs w:val="20"/>
                            <w:u w:val="single"/>
                          </w:rPr>
                          <w:t xml:space="preserve">4 </w:t>
                        </w:r>
                        <w:r w:rsidRPr="000A666C">
                          <w:rPr>
                            <w:b/>
                            <w:bCs/>
                            <w:sz w:val="20"/>
                            <w:szCs w:val="20"/>
                            <w:u w:val="single"/>
                          </w:rPr>
                          <w:t>:</w:t>
                        </w:r>
                        <w:r w:rsidRPr="000A666C">
                          <w:rPr>
                            <w:sz w:val="20"/>
                            <w:szCs w:val="20"/>
                          </w:rPr>
                          <w:t xml:space="preserve"> </w:t>
                        </w:r>
                        <w:r>
                          <w:rPr>
                            <w:sz w:val="20"/>
                            <w:szCs w:val="20"/>
                          </w:rPr>
                          <w:t xml:space="preserve">fichier </w:t>
                        </w:r>
                        <w:r w:rsidR="007A753B">
                          <w:rPr>
                            <w:sz w:val="20"/>
                            <w:szCs w:val="20"/>
                          </w:rPr>
                          <w:t>server.js</w:t>
                        </w:r>
                      </w:p>
                    </w:txbxContent>
                  </v:textbox>
                </v:shape>
              </v:group>
            </w:pict>
          </mc:Fallback>
        </mc:AlternateContent>
      </w:r>
      <w:r w:rsidR="003A32B3">
        <w:tab/>
        <w:t xml:space="preserve">La création d’un serveur </w:t>
      </w:r>
      <w:r w:rsidR="00235399">
        <w:t>N</w:t>
      </w:r>
      <w:r w:rsidR="003A32B3">
        <w:t xml:space="preserve">ode </w:t>
      </w:r>
      <w:r w:rsidR="00235399">
        <w:t>se fait dans notre fichier server.js. On importe le package « http »</w:t>
      </w:r>
      <w:r w:rsidR="00F868C2">
        <w:t>, ce module contient la fonction qui permet de créer le serveur. Notre serveur est lié au port 3000.</w:t>
      </w:r>
      <w:r w:rsidR="00B430B7">
        <w:t xml:space="preserve"> Comme vous pouvez le voir ci-dessous :</w:t>
      </w:r>
    </w:p>
    <w:p w14:paraId="71642BD8" w14:textId="6027838B" w:rsidR="003A32B3" w:rsidRDefault="003A32B3" w:rsidP="00E7362F"/>
    <w:p w14:paraId="4993CAEE" w14:textId="3D9A39B5" w:rsidR="003A32B3" w:rsidRDefault="003A32B3" w:rsidP="00E7362F"/>
    <w:p w14:paraId="461A2E0B" w14:textId="05CD0655" w:rsidR="003A32B3" w:rsidRDefault="003A32B3" w:rsidP="00E7362F"/>
    <w:p w14:paraId="44BE3C36" w14:textId="7F5BD261" w:rsidR="003A32B3" w:rsidRDefault="003A32B3" w:rsidP="00E7362F"/>
    <w:p w14:paraId="3BC49336" w14:textId="5B3E0F25" w:rsidR="003A32B3" w:rsidRDefault="003A32B3" w:rsidP="00E7362F"/>
    <w:p w14:paraId="7D198461" w14:textId="5C6564BE" w:rsidR="003A32B3" w:rsidRDefault="003A32B3" w:rsidP="00E7362F"/>
    <w:p w14:paraId="7910E430" w14:textId="180EF8D4" w:rsidR="003A32B3" w:rsidRDefault="003A32B3" w:rsidP="00E7362F"/>
    <w:p w14:paraId="116CAC5E" w14:textId="5B9DF7A5" w:rsidR="003A32B3" w:rsidRDefault="003A32B3" w:rsidP="00E7362F"/>
    <w:p w14:paraId="40ABF414" w14:textId="5B324D63" w:rsidR="003A7D52" w:rsidRDefault="003A7D52" w:rsidP="00E7362F"/>
    <w:p w14:paraId="4A247DBE" w14:textId="180900A4" w:rsidR="003A32B3" w:rsidRPr="007A753B" w:rsidRDefault="009410F8" w:rsidP="00E7362F">
      <w:pPr>
        <w:rPr>
          <w:rFonts w:ascii="Verdana" w:hAnsi="Verdana"/>
        </w:rPr>
      </w:pPr>
      <w:r>
        <w:rPr>
          <w:rFonts w:ascii="Verdana" w:hAnsi="Verdana"/>
          <w:noProof/>
        </w:rPr>
        <w:lastRenderedPageBreak/>
        <mc:AlternateContent>
          <mc:Choice Requires="wpg">
            <w:drawing>
              <wp:anchor distT="0" distB="0" distL="114300" distR="114300" simplePos="0" relativeHeight="251683840" behindDoc="0" locked="0" layoutInCell="1" allowOverlap="1" wp14:anchorId="2C6A59F0" wp14:editId="14FE7FE6">
                <wp:simplePos x="0" y="0"/>
                <wp:positionH relativeFrom="column">
                  <wp:posOffset>1725283</wp:posOffset>
                </wp:positionH>
                <wp:positionV relativeFrom="paragraph">
                  <wp:posOffset>-8626</wp:posOffset>
                </wp:positionV>
                <wp:extent cx="2830346" cy="1562100"/>
                <wp:effectExtent l="0" t="0" r="27305" b="0"/>
                <wp:wrapNone/>
                <wp:docPr id="49" name="Groupe 49"/>
                <wp:cNvGraphicFramePr/>
                <a:graphic xmlns:a="http://schemas.openxmlformats.org/drawingml/2006/main">
                  <a:graphicData uri="http://schemas.microsoft.com/office/word/2010/wordprocessingGroup">
                    <wpg:wgp>
                      <wpg:cNvGrpSpPr/>
                      <wpg:grpSpPr>
                        <a:xfrm>
                          <a:off x="0" y="0"/>
                          <a:ext cx="2830346" cy="1562100"/>
                          <a:chOff x="0" y="0"/>
                          <a:chExt cx="2830346" cy="1562100"/>
                        </a:xfrm>
                      </wpg:grpSpPr>
                      <pic:pic xmlns:pic="http://schemas.openxmlformats.org/drawingml/2006/picture">
                        <pic:nvPicPr>
                          <pic:cNvPr id="28" name="Image 28" descr="Une image contenant texte, tableau de points&#10;&#10;Description générée automatiquement"/>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395730" cy="1562100"/>
                          </a:xfrm>
                          <a:prstGeom prst="rect">
                            <a:avLst/>
                          </a:prstGeom>
                        </pic:spPr>
                      </pic:pic>
                      <wps:wsp>
                        <wps:cNvPr id="31" name="Zone de texte 31"/>
                        <wps:cNvSpPr txBox="1"/>
                        <wps:spPr>
                          <a:xfrm>
                            <a:off x="1392071" y="1267440"/>
                            <a:ext cx="1438275" cy="281940"/>
                          </a:xfrm>
                          <a:prstGeom prst="rect">
                            <a:avLst/>
                          </a:prstGeom>
                          <a:solidFill>
                            <a:schemeClr val="lt1"/>
                          </a:solidFill>
                          <a:ln w="6350">
                            <a:solidFill>
                              <a:prstClr val="black"/>
                            </a:solidFill>
                          </a:ln>
                        </wps:spPr>
                        <wps:txbx>
                          <w:txbxContent>
                            <w:p w14:paraId="7A212B09" w14:textId="358C6E0B" w:rsidR="0079748F" w:rsidRPr="000A666C" w:rsidRDefault="0079748F" w:rsidP="0079748F">
                              <w:pPr>
                                <w:jc w:val="center"/>
                                <w:rPr>
                                  <w:sz w:val="20"/>
                                  <w:szCs w:val="20"/>
                                </w:rPr>
                              </w:pPr>
                              <w:r w:rsidRPr="000A666C">
                                <w:rPr>
                                  <w:b/>
                                  <w:bCs/>
                                  <w:sz w:val="20"/>
                                  <w:szCs w:val="20"/>
                                  <w:u w:val="single"/>
                                </w:rPr>
                                <w:t xml:space="preserve">Figure </w:t>
                              </w:r>
                              <w:r>
                                <w:rPr>
                                  <w:b/>
                                  <w:bCs/>
                                  <w:sz w:val="20"/>
                                  <w:szCs w:val="20"/>
                                  <w:u w:val="single"/>
                                </w:rPr>
                                <w:t xml:space="preserve">5 </w:t>
                              </w:r>
                              <w:r w:rsidRPr="000A666C">
                                <w:rPr>
                                  <w:b/>
                                  <w:bCs/>
                                  <w:sz w:val="20"/>
                                  <w:szCs w:val="20"/>
                                  <w:u w:val="single"/>
                                </w:rPr>
                                <w:t>:</w:t>
                              </w:r>
                              <w:r w:rsidRPr="000A666C">
                                <w:rPr>
                                  <w:sz w:val="20"/>
                                  <w:szCs w:val="20"/>
                                </w:rPr>
                                <w:t xml:space="preserve"> </w:t>
                              </w:r>
                              <w:r>
                                <w:rPr>
                                  <w:sz w:val="20"/>
                                  <w:szCs w:val="20"/>
                                </w:rPr>
                                <w:t>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6A59F0" id="Groupe 49" o:spid="_x0000_s1054" style="position:absolute;margin-left:135.85pt;margin-top:-.7pt;width:222.85pt;height:123pt;z-index:251683840;mso-position-horizontal-relative:text;mso-position-vertical-relative:text" coordsize="28303,156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">
                <v:shape id="Image 28" o:spid="_x0000_s1055" type="#_x0000_t75" alt="Une image contenant texte, tableau de points&#10;&#10;Description générée automatiquement" style="position:absolute;width:13957;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">
                  <v:imagedata r:id="rId29" o:title="Une image contenant texte, tableau de points&#10;&#10;Description générée automatiquement"/>
                </v:shape>
                <v:shape id="Zone de texte 31" o:spid="_x0000_s1056" type="#_x0000_t202" style="position:absolute;left:13920;top:12674;width:14383;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7A212B09" w14:textId="358C6E0B" w:rsidR="0079748F" w:rsidRPr="000A666C" w:rsidRDefault="0079748F" w:rsidP="0079748F">
                        <w:pPr>
                          <w:jc w:val="center"/>
                          <w:rPr>
                            <w:sz w:val="20"/>
                            <w:szCs w:val="20"/>
                          </w:rPr>
                        </w:pPr>
                        <w:r w:rsidRPr="000A666C">
                          <w:rPr>
                            <w:b/>
                            <w:bCs/>
                            <w:sz w:val="20"/>
                            <w:szCs w:val="20"/>
                            <w:u w:val="single"/>
                          </w:rPr>
                          <w:t xml:space="preserve">Figure </w:t>
                        </w:r>
                        <w:r>
                          <w:rPr>
                            <w:b/>
                            <w:bCs/>
                            <w:sz w:val="20"/>
                            <w:szCs w:val="20"/>
                            <w:u w:val="single"/>
                          </w:rPr>
                          <w:t xml:space="preserve">5 </w:t>
                        </w:r>
                        <w:r w:rsidRPr="000A666C">
                          <w:rPr>
                            <w:b/>
                            <w:bCs/>
                            <w:sz w:val="20"/>
                            <w:szCs w:val="20"/>
                            <w:u w:val="single"/>
                          </w:rPr>
                          <w:t>:</w:t>
                        </w:r>
                        <w:r w:rsidRPr="000A666C">
                          <w:rPr>
                            <w:sz w:val="20"/>
                            <w:szCs w:val="20"/>
                          </w:rPr>
                          <w:t xml:space="preserve"> </w:t>
                        </w:r>
                        <w:r>
                          <w:rPr>
                            <w:sz w:val="20"/>
                            <w:szCs w:val="20"/>
                          </w:rPr>
                          <w:t>Serveur</w:t>
                        </w:r>
                      </w:p>
                    </w:txbxContent>
                  </v:textbox>
                </v:shape>
              </v:group>
            </w:pict>
          </mc:Fallback>
        </mc:AlternateContent>
      </w:r>
      <w:r w:rsidR="007A753B">
        <w:rPr>
          <w:rFonts w:ascii="Verdana" w:hAnsi="Verdana"/>
        </w:rPr>
        <w:t xml:space="preserve">Voici </w:t>
      </w:r>
      <w:r w:rsidR="003A7D52">
        <w:rPr>
          <w:rFonts w:ascii="Verdana" w:hAnsi="Verdana"/>
        </w:rPr>
        <w:t>notre</w:t>
      </w:r>
      <w:r w:rsidR="007A753B">
        <w:rPr>
          <w:rFonts w:ascii="Verdana" w:hAnsi="Verdana"/>
        </w:rPr>
        <w:t xml:space="preserve"> </w:t>
      </w:r>
      <w:r w:rsidR="000A2A5E">
        <w:rPr>
          <w:rFonts w:ascii="Verdana" w:hAnsi="Verdana"/>
        </w:rPr>
        <w:t>serveur</w:t>
      </w:r>
      <w:r w:rsidR="0079748F">
        <w:rPr>
          <w:rFonts w:ascii="Verdana" w:hAnsi="Verdana"/>
        </w:rPr>
        <w:t xml:space="preserve"> : </w:t>
      </w:r>
    </w:p>
    <w:p w14:paraId="0562DDED" w14:textId="736E53DC" w:rsidR="003A32B3" w:rsidRPr="007A753B" w:rsidRDefault="003A32B3" w:rsidP="00E7362F">
      <w:pPr>
        <w:rPr>
          <w:rFonts w:ascii="Verdana" w:hAnsi="Verdana"/>
        </w:rPr>
      </w:pPr>
    </w:p>
    <w:p w14:paraId="63129C63" w14:textId="79C00BAC" w:rsidR="007A753B" w:rsidRDefault="007A753B" w:rsidP="00E7362F">
      <w:pPr>
        <w:rPr>
          <w:rFonts w:ascii="Verdana" w:hAnsi="Verdana"/>
        </w:rPr>
      </w:pPr>
    </w:p>
    <w:p w14:paraId="1C2C2CA1" w14:textId="4CA9D8E2" w:rsidR="007A753B" w:rsidRDefault="007A753B" w:rsidP="00E7362F">
      <w:pPr>
        <w:rPr>
          <w:rFonts w:ascii="Verdana" w:hAnsi="Verdana"/>
        </w:rPr>
      </w:pPr>
    </w:p>
    <w:p w14:paraId="0EB39BB4" w14:textId="0B09B42A" w:rsidR="0079748F" w:rsidRDefault="0079748F" w:rsidP="00E7362F">
      <w:pPr>
        <w:rPr>
          <w:rFonts w:ascii="Verdana" w:hAnsi="Verdana"/>
        </w:rPr>
      </w:pPr>
    </w:p>
    <w:p w14:paraId="02D4B171" w14:textId="4960EE4E" w:rsidR="007A753B" w:rsidRPr="003A32B3" w:rsidRDefault="007A753B" w:rsidP="00E7362F">
      <w:pPr>
        <w:rPr>
          <w:rFonts w:ascii="Verdana" w:hAnsi="Verdana"/>
        </w:rPr>
      </w:pPr>
    </w:p>
    <w:p w14:paraId="6491A067" w14:textId="4484837C" w:rsidR="00167373" w:rsidRDefault="00E7362F" w:rsidP="006C22F5">
      <w:pPr>
        <w:pStyle w:val="Titre2"/>
      </w:pPr>
      <w:bookmarkStart w:id="11" w:name="_Toc103435187"/>
      <w:r>
        <w:t xml:space="preserve">CRÉATION DU CLIENT </w:t>
      </w:r>
      <w:proofErr w:type="spellStart"/>
      <w:r>
        <w:t>VUE</w:t>
      </w:r>
      <w:r w:rsidR="006C22F5">
        <w:t>.</w:t>
      </w:r>
      <w:r>
        <w:t>Js</w:t>
      </w:r>
      <w:bookmarkEnd w:id="11"/>
      <w:proofErr w:type="spellEnd"/>
    </w:p>
    <w:p w14:paraId="258B794D" w14:textId="7DA5FCD1" w:rsidR="00BD7F5F" w:rsidRDefault="00BD7F5F" w:rsidP="00BD7F5F">
      <w:r>
        <w:tab/>
      </w:r>
    </w:p>
    <w:p w14:paraId="0FEAA1AC" w14:textId="58982C89" w:rsidR="00BD7F5F" w:rsidRDefault="00BD7F5F" w:rsidP="00401C07">
      <w:pPr>
        <w:jc w:val="both"/>
        <w:rPr>
          <w:rFonts w:ascii="Verdana" w:hAnsi="Verdana"/>
        </w:rPr>
      </w:pPr>
      <w:r>
        <w:tab/>
      </w:r>
      <w:r>
        <w:rPr>
          <w:rFonts w:ascii="Verdana" w:hAnsi="Verdana"/>
        </w:rPr>
        <w:t xml:space="preserve">Pour le client, nous l’avons créé à l’aide de vue-cli et vue-router. Pour le cas des différentes requêtes vers le serveur en question nous avons utilisé le module </w:t>
      </w:r>
      <w:proofErr w:type="spellStart"/>
      <w:r>
        <w:rPr>
          <w:rFonts w:ascii="Verdana" w:hAnsi="Verdana"/>
        </w:rPr>
        <w:t>axios</w:t>
      </w:r>
      <w:proofErr w:type="spellEnd"/>
      <w:r>
        <w:rPr>
          <w:rFonts w:ascii="Verdana" w:hAnsi="Verdana"/>
        </w:rPr>
        <w:t>. Voici une capture d’écran de notre client</w:t>
      </w:r>
      <w:r w:rsidR="00DD0B3F">
        <w:rPr>
          <w:rFonts w:ascii="Verdana" w:hAnsi="Verdana"/>
        </w:rPr>
        <w:t xml:space="preserve"> et un exemple de vue pour notre page de login</w:t>
      </w:r>
      <w:r>
        <w:rPr>
          <w:rFonts w:ascii="Verdana" w:hAnsi="Verdana"/>
        </w:rPr>
        <w:t xml:space="preserve"> : </w:t>
      </w:r>
    </w:p>
    <w:p w14:paraId="727666E7" w14:textId="762B4321" w:rsidR="00BD7F5F" w:rsidRDefault="0014743B" w:rsidP="00BD7F5F">
      <w:pPr>
        <w:rPr>
          <w:rFonts w:ascii="Verdana" w:hAnsi="Verdana"/>
        </w:rPr>
      </w:pPr>
      <w:r>
        <w:rPr>
          <w:rFonts w:ascii="Verdana" w:hAnsi="Verdana"/>
          <w:noProof/>
        </w:rPr>
        <mc:AlternateContent>
          <mc:Choice Requires="wpg">
            <w:drawing>
              <wp:anchor distT="0" distB="0" distL="114300" distR="114300" simplePos="0" relativeHeight="251691008" behindDoc="0" locked="0" layoutInCell="1" allowOverlap="1" wp14:anchorId="74BB36D5" wp14:editId="027D6497">
                <wp:simplePos x="0" y="0"/>
                <wp:positionH relativeFrom="column">
                  <wp:posOffset>0</wp:posOffset>
                </wp:positionH>
                <wp:positionV relativeFrom="paragraph">
                  <wp:posOffset>95250</wp:posOffset>
                </wp:positionV>
                <wp:extent cx="5863913" cy="4914900"/>
                <wp:effectExtent l="0" t="0" r="3810" b="19050"/>
                <wp:wrapNone/>
                <wp:docPr id="67" name="Groupe 67"/>
                <wp:cNvGraphicFramePr/>
                <a:graphic xmlns:a="http://schemas.openxmlformats.org/drawingml/2006/main">
                  <a:graphicData uri="http://schemas.microsoft.com/office/word/2010/wordprocessingGroup">
                    <wpg:wgp>
                      <wpg:cNvGrpSpPr/>
                      <wpg:grpSpPr>
                        <a:xfrm>
                          <a:off x="0" y="0"/>
                          <a:ext cx="5863913" cy="4914900"/>
                          <a:chOff x="0" y="0"/>
                          <a:chExt cx="5863913" cy="4914900"/>
                        </a:xfrm>
                      </wpg:grpSpPr>
                      <pic:pic xmlns:pic="http://schemas.openxmlformats.org/drawingml/2006/picture">
                        <pic:nvPicPr>
                          <pic:cNvPr id="32" name="Image 32" descr="Une image contenant texte&#10;&#10;Description générée automatiquement"/>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419225" cy="2812415"/>
                          </a:xfrm>
                          <a:prstGeom prst="rect">
                            <a:avLst/>
                          </a:prstGeom>
                        </pic:spPr>
                      </pic:pic>
                      <pic:pic xmlns:pic="http://schemas.openxmlformats.org/drawingml/2006/picture">
                        <pic:nvPicPr>
                          <pic:cNvPr id="33" name="Image 33" descr="Une image contenant texte&#10;&#10;Description générée automatiquement"/>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423358" y="0"/>
                            <a:ext cx="4440555" cy="4582160"/>
                          </a:xfrm>
                          <a:prstGeom prst="rect">
                            <a:avLst/>
                          </a:prstGeom>
                        </pic:spPr>
                      </pic:pic>
                      <wps:wsp>
                        <wps:cNvPr id="34" name="Zone de texte 34"/>
                        <wps:cNvSpPr txBox="1"/>
                        <wps:spPr>
                          <a:xfrm>
                            <a:off x="0" y="2812211"/>
                            <a:ext cx="1409700" cy="272955"/>
                          </a:xfrm>
                          <a:prstGeom prst="rect">
                            <a:avLst/>
                          </a:prstGeom>
                          <a:solidFill>
                            <a:schemeClr val="lt1"/>
                          </a:solidFill>
                          <a:ln w="6350">
                            <a:solidFill>
                              <a:prstClr val="black"/>
                            </a:solidFill>
                          </a:ln>
                        </wps:spPr>
                        <wps:txbx>
                          <w:txbxContent>
                            <w:p w14:paraId="0695DAC9" w14:textId="773C3EF3" w:rsidR="008C5E2C" w:rsidRPr="000A666C" w:rsidRDefault="008C5E2C" w:rsidP="008C5E2C">
                              <w:pPr>
                                <w:jc w:val="center"/>
                                <w:rPr>
                                  <w:sz w:val="20"/>
                                  <w:szCs w:val="20"/>
                                </w:rPr>
                              </w:pPr>
                              <w:r w:rsidRPr="000A666C">
                                <w:rPr>
                                  <w:b/>
                                  <w:bCs/>
                                  <w:sz w:val="20"/>
                                  <w:szCs w:val="20"/>
                                  <w:u w:val="single"/>
                                </w:rPr>
                                <w:t xml:space="preserve">Figure </w:t>
                              </w:r>
                              <w:r w:rsidR="00E14457">
                                <w:rPr>
                                  <w:b/>
                                  <w:bCs/>
                                  <w:sz w:val="20"/>
                                  <w:szCs w:val="20"/>
                                  <w:u w:val="single"/>
                                </w:rPr>
                                <w:t>6</w:t>
                              </w:r>
                              <w:r>
                                <w:rPr>
                                  <w:b/>
                                  <w:bCs/>
                                  <w:sz w:val="20"/>
                                  <w:szCs w:val="20"/>
                                  <w:u w:val="single"/>
                                </w:rPr>
                                <w:t xml:space="preserve"> </w:t>
                              </w:r>
                              <w:r w:rsidRPr="000A666C">
                                <w:rPr>
                                  <w:b/>
                                  <w:bCs/>
                                  <w:sz w:val="20"/>
                                  <w:szCs w:val="20"/>
                                  <w:u w:val="single"/>
                                </w:rPr>
                                <w:t>:</w:t>
                              </w:r>
                              <w:r w:rsidRPr="000A666C">
                                <w:rPr>
                                  <w:sz w:val="20"/>
                                  <w:szCs w:val="20"/>
                                </w:rPr>
                                <w:t xml:space="preserve"> </w:t>
                              </w:r>
                              <w:r>
                                <w:rPr>
                                  <w:sz w:val="20"/>
                                  <w:szCs w:val="20"/>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Zone de texte 35"/>
                        <wps:cNvSpPr txBox="1"/>
                        <wps:spPr>
                          <a:xfrm>
                            <a:off x="2587925" y="4572000"/>
                            <a:ext cx="2295525" cy="342900"/>
                          </a:xfrm>
                          <a:prstGeom prst="rect">
                            <a:avLst/>
                          </a:prstGeom>
                          <a:solidFill>
                            <a:schemeClr val="lt1"/>
                          </a:solidFill>
                          <a:ln w="6350">
                            <a:solidFill>
                              <a:prstClr val="black"/>
                            </a:solidFill>
                          </a:ln>
                        </wps:spPr>
                        <wps:txbx>
                          <w:txbxContent>
                            <w:p w14:paraId="2A098C4E" w14:textId="113EAC18" w:rsidR="00E14457" w:rsidRPr="000A666C" w:rsidRDefault="00E14457" w:rsidP="00E14457">
                              <w:pPr>
                                <w:jc w:val="center"/>
                                <w:rPr>
                                  <w:sz w:val="20"/>
                                  <w:szCs w:val="20"/>
                                </w:rPr>
                              </w:pPr>
                              <w:r w:rsidRPr="000A666C">
                                <w:rPr>
                                  <w:b/>
                                  <w:bCs/>
                                  <w:sz w:val="20"/>
                                  <w:szCs w:val="20"/>
                                  <w:u w:val="single"/>
                                </w:rPr>
                                <w:t xml:space="preserve">Figure </w:t>
                              </w:r>
                              <w:r>
                                <w:rPr>
                                  <w:b/>
                                  <w:bCs/>
                                  <w:sz w:val="20"/>
                                  <w:szCs w:val="20"/>
                                  <w:u w:val="single"/>
                                </w:rPr>
                                <w:t xml:space="preserve">7 </w:t>
                              </w:r>
                              <w:r w:rsidRPr="000A666C">
                                <w:rPr>
                                  <w:b/>
                                  <w:bCs/>
                                  <w:sz w:val="20"/>
                                  <w:szCs w:val="20"/>
                                  <w:u w:val="single"/>
                                </w:rPr>
                                <w:t>:</w:t>
                              </w:r>
                              <w:r w:rsidRPr="000A666C">
                                <w:rPr>
                                  <w:sz w:val="20"/>
                                  <w:szCs w:val="20"/>
                                </w:rPr>
                                <w:t xml:space="preserve"> </w:t>
                              </w:r>
                              <w:r>
                                <w:rPr>
                                  <w:sz w:val="20"/>
                                  <w:szCs w:val="20"/>
                                </w:rPr>
                                <w:t>Vue pour la page de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BB36D5" id="Groupe 67" o:spid="_x0000_s1057" style="position:absolute;margin-left:0;margin-top:7.5pt;width:461.75pt;height:387pt;z-index:251691008;mso-position-horizontal-relative:text;mso-position-vertical-relative:text" coordsize="58639,491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">
                <v:shape id="Image 32" o:spid="_x0000_s1058" type="#_x0000_t75" alt="Une image contenant texte&#10;&#10;Description générée automatiquement" style="position:absolute;width:14192;height:28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">
                  <v:imagedata r:id="rId32" o:title="Une image contenant texte&#10;&#10;Description générée automatiquement"/>
                </v:shape>
                <v:shape id="Image 33" o:spid="_x0000_s1059" type="#_x0000_t75" alt="Une image contenant texte&#10;&#10;Description générée automatiquement" style="position:absolute;left:14233;width:44406;height:45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">
                  <v:imagedata r:id="rId33" o:title="Une image contenant texte&#10;&#10;Description générée automatiquement"/>
                </v:shape>
                <v:shape id="Zone de texte 34" o:spid="_x0000_s1060" type="#_x0000_t202" style="position:absolute;top:28122;width:14097;height:2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EBwgAAANsAAAAPAAAAZHJzL2Rvd25yZXYueG1sRI9BSwMx&#10;FITvgv8hPMGbzWqL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T2TEBwgAAANsAAAAPAAAA&#10;AAAAAAAAAAAAAAcCAABkcnMvZG93bnJldi54bWxQSwUGAAAAAAMAAwC3AAAA9gIAAAAA&#10;" fillcolor="white [3201]" strokeweight=".5pt">
                  <v:textbox>
                    <w:txbxContent>
                      <w:p w14:paraId="0695DAC9" w14:textId="773C3EF3" w:rsidR="008C5E2C" w:rsidRPr="000A666C" w:rsidRDefault="008C5E2C" w:rsidP="008C5E2C">
                        <w:pPr>
                          <w:jc w:val="center"/>
                          <w:rPr>
                            <w:sz w:val="20"/>
                            <w:szCs w:val="20"/>
                          </w:rPr>
                        </w:pPr>
                        <w:r w:rsidRPr="000A666C">
                          <w:rPr>
                            <w:b/>
                            <w:bCs/>
                            <w:sz w:val="20"/>
                            <w:szCs w:val="20"/>
                            <w:u w:val="single"/>
                          </w:rPr>
                          <w:t xml:space="preserve">Figure </w:t>
                        </w:r>
                        <w:r w:rsidR="00E14457">
                          <w:rPr>
                            <w:b/>
                            <w:bCs/>
                            <w:sz w:val="20"/>
                            <w:szCs w:val="20"/>
                            <w:u w:val="single"/>
                          </w:rPr>
                          <w:t>6</w:t>
                        </w:r>
                        <w:r>
                          <w:rPr>
                            <w:b/>
                            <w:bCs/>
                            <w:sz w:val="20"/>
                            <w:szCs w:val="20"/>
                            <w:u w:val="single"/>
                          </w:rPr>
                          <w:t xml:space="preserve"> </w:t>
                        </w:r>
                        <w:r w:rsidRPr="000A666C">
                          <w:rPr>
                            <w:b/>
                            <w:bCs/>
                            <w:sz w:val="20"/>
                            <w:szCs w:val="20"/>
                            <w:u w:val="single"/>
                          </w:rPr>
                          <w:t>:</w:t>
                        </w:r>
                        <w:r w:rsidRPr="000A666C">
                          <w:rPr>
                            <w:sz w:val="20"/>
                            <w:szCs w:val="20"/>
                          </w:rPr>
                          <w:t xml:space="preserve"> </w:t>
                        </w:r>
                        <w:r>
                          <w:rPr>
                            <w:sz w:val="20"/>
                            <w:szCs w:val="20"/>
                          </w:rPr>
                          <w:t>Client</w:t>
                        </w:r>
                      </w:p>
                    </w:txbxContent>
                  </v:textbox>
                </v:shape>
                <v:shape id="Zone de texte 35" o:spid="_x0000_s1061" type="#_x0000_t202" style="position:absolute;left:25879;top:45720;width:2295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14:paraId="2A098C4E" w14:textId="113EAC18" w:rsidR="00E14457" w:rsidRPr="000A666C" w:rsidRDefault="00E14457" w:rsidP="00E14457">
                        <w:pPr>
                          <w:jc w:val="center"/>
                          <w:rPr>
                            <w:sz w:val="20"/>
                            <w:szCs w:val="20"/>
                          </w:rPr>
                        </w:pPr>
                        <w:r w:rsidRPr="000A666C">
                          <w:rPr>
                            <w:b/>
                            <w:bCs/>
                            <w:sz w:val="20"/>
                            <w:szCs w:val="20"/>
                            <w:u w:val="single"/>
                          </w:rPr>
                          <w:t xml:space="preserve">Figure </w:t>
                        </w:r>
                        <w:r>
                          <w:rPr>
                            <w:b/>
                            <w:bCs/>
                            <w:sz w:val="20"/>
                            <w:szCs w:val="20"/>
                            <w:u w:val="single"/>
                          </w:rPr>
                          <w:t xml:space="preserve">7 </w:t>
                        </w:r>
                        <w:r w:rsidRPr="000A666C">
                          <w:rPr>
                            <w:b/>
                            <w:bCs/>
                            <w:sz w:val="20"/>
                            <w:szCs w:val="20"/>
                            <w:u w:val="single"/>
                          </w:rPr>
                          <w:t>:</w:t>
                        </w:r>
                        <w:r w:rsidRPr="000A666C">
                          <w:rPr>
                            <w:sz w:val="20"/>
                            <w:szCs w:val="20"/>
                          </w:rPr>
                          <w:t xml:space="preserve"> </w:t>
                        </w:r>
                        <w:r>
                          <w:rPr>
                            <w:sz w:val="20"/>
                            <w:szCs w:val="20"/>
                          </w:rPr>
                          <w:t>Vue pour la page de login</w:t>
                        </w:r>
                      </w:p>
                    </w:txbxContent>
                  </v:textbox>
                </v:shape>
              </v:group>
            </w:pict>
          </mc:Fallback>
        </mc:AlternateContent>
      </w:r>
    </w:p>
    <w:p w14:paraId="5552AFFA" w14:textId="3DA123B5" w:rsidR="00BD7F5F" w:rsidRDefault="00BD7F5F" w:rsidP="00BD7F5F">
      <w:pPr>
        <w:rPr>
          <w:rFonts w:ascii="Verdana" w:hAnsi="Verdana"/>
        </w:rPr>
      </w:pPr>
    </w:p>
    <w:p w14:paraId="0F18144F" w14:textId="4F558FA5" w:rsidR="00BD7F5F" w:rsidRDefault="00BD7F5F" w:rsidP="00BD7F5F">
      <w:pPr>
        <w:rPr>
          <w:rFonts w:ascii="Verdana" w:hAnsi="Verdana"/>
        </w:rPr>
      </w:pPr>
    </w:p>
    <w:p w14:paraId="27448212" w14:textId="45020AF0" w:rsidR="00BD7F5F" w:rsidRDefault="00BD7F5F" w:rsidP="00BD7F5F">
      <w:pPr>
        <w:rPr>
          <w:rFonts w:ascii="Verdana" w:hAnsi="Verdana"/>
        </w:rPr>
      </w:pPr>
    </w:p>
    <w:p w14:paraId="204582DA" w14:textId="5D7C4B90" w:rsidR="00BD7F5F" w:rsidRDefault="00BD7F5F" w:rsidP="00BD7F5F">
      <w:pPr>
        <w:rPr>
          <w:rFonts w:ascii="Verdana" w:hAnsi="Verdana"/>
        </w:rPr>
      </w:pPr>
    </w:p>
    <w:p w14:paraId="5CC988A7" w14:textId="1A41AB26" w:rsidR="00BD7F5F" w:rsidRDefault="00BD7F5F" w:rsidP="00BD7F5F">
      <w:pPr>
        <w:rPr>
          <w:rFonts w:ascii="Verdana" w:hAnsi="Verdana"/>
        </w:rPr>
      </w:pPr>
    </w:p>
    <w:p w14:paraId="3721C2B9" w14:textId="002552D4" w:rsidR="00BD7F5F" w:rsidRDefault="00BD7F5F" w:rsidP="00BD7F5F">
      <w:pPr>
        <w:rPr>
          <w:rFonts w:ascii="Verdana" w:hAnsi="Verdana"/>
        </w:rPr>
      </w:pPr>
    </w:p>
    <w:p w14:paraId="6E5FC4CF" w14:textId="1B79EAAB" w:rsidR="00BD7F5F" w:rsidRDefault="00BD7F5F" w:rsidP="00BD7F5F">
      <w:pPr>
        <w:rPr>
          <w:rFonts w:ascii="Verdana" w:hAnsi="Verdana"/>
        </w:rPr>
      </w:pPr>
    </w:p>
    <w:p w14:paraId="3BC56CC4" w14:textId="2FA1558E" w:rsidR="00BD7F5F" w:rsidRDefault="00BD7F5F" w:rsidP="00BD7F5F">
      <w:pPr>
        <w:rPr>
          <w:rFonts w:ascii="Verdana" w:hAnsi="Verdana"/>
        </w:rPr>
      </w:pPr>
    </w:p>
    <w:p w14:paraId="6B69FD39" w14:textId="09278C34" w:rsidR="00BD7F5F" w:rsidRPr="00BD7F5F" w:rsidRDefault="00BD7F5F" w:rsidP="00BD7F5F">
      <w:pPr>
        <w:rPr>
          <w:rFonts w:ascii="Verdana" w:hAnsi="Verdana"/>
        </w:rPr>
      </w:pPr>
    </w:p>
    <w:p w14:paraId="65E60FBF" w14:textId="065CAD08" w:rsidR="00BD7F5F" w:rsidRDefault="00BD7F5F" w:rsidP="00E7362F"/>
    <w:p w14:paraId="5D18A8E0" w14:textId="4DB01AED" w:rsidR="00DD0B3F" w:rsidRDefault="00DD0B3F" w:rsidP="00E7362F"/>
    <w:p w14:paraId="0471288F" w14:textId="31E46B2C" w:rsidR="00DD0B3F" w:rsidRDefault="00DD0B3F" w:rsidP="00E7362F"/>
    <w:p w14:paraId="22F03D32" w14:textId="75686234" w:rsidR="00DD0B3F" w:rsidRDefault="00DD0B3F" w:rsidP="00E7362F"/>
    <w:p w14:paraId="408C6A30" w14:textId="77777777" w:rsidR="00DD0B3F" w:rsidRDefault="00DD0B3F" w:rsidP="00E7362F"/>
    <w:p w14:paraId="46AD1FA7" w14:textId="7AA42C0C" w:rsidR="00DD0B3F" w:rsidRDefault="00DD0B3F" w:rsidP="00E7362F"/>
    <w:p w14:paraId="073AB529" w14:textId="3716B7B4" w:rsidR="00DD0B3F" w:rsidRDefault="00DD0B3F" w:rsidP="00E7362F"/>
    <w:p w14:paraId="305D95E0" w14:textId="6576DD6C" w:rsidR="00BD7F5F" w:rsidRDefault="00BD7F5F" w:rsidP="00E7362F"/>
    <w:p w14:paraId="2DFCB9CA" w14:textId="0D80F3A4" w:rsidR="006C22F5" w:rsidRDefault="00E7362F" w:rsidP="00401C07">
      <w:pPr>
        <w:pStyle w:val="Titre2"/>
        <w:jc w:val="both"/>
      </w:pPr>
      <w:bookmarkStart w:id="12" w:name="_Toc103435188"/>
      <w:r>
        <w:lastRenderedPageBreak/>
        <w:t>FUSION DU SERVEUR ET DU CLIENT EN MODE PRODUCTION AFIN DE LANCER JUSTE LE SERVEUR POUR FAIRE TOURNER L'ENSEMBLE DU PROJET</w:t>
      </w:r>
      <w:bookmarkEnd w:id="12"/>
    </w:p>
    <w:p w14:paraId="2ED5F5D1" w14:textId="6A08E958" w:rsidR="006C22F5" w:rsidRDefault="006C22F5" w:rsidP="006C22F5"/>
    <w:p w14:paraId="10310479" w14:textId="0DAB0F37" w:rsidR="006C22F5" w:rsidRDefault="00E4338B" w:rsidP="00401C07">
      <w:pPr>
        <w:spacing w:line="276" w:lineRule="auto"/>
        <w:jc w:val="both"/>
        <w:rPr>
          <w:rFonts w:ascii="Verdana" w:hAnsi="Verdana"/>
        </w:rPr>
      </w:pPr>
      <w:r>
        <w:rPr>
          <w:noProof/>
        </w:rPr>
        <mc:AlternateContent>
          <mc:Choice Requires="wpg">
            <w:drawing>
              <wp:anchor distT="0" distB="0" distL="114300" distR="114300" simplePos="0" relativeHeight="251698176" behindDoc="0" locked="0" layoutInCell="1" allowOverlap="1" wp14:anchorId="715CA43B" wp14:editId="43073801">
                <wp:simplePos x="0" y="0"/>
                <wp:positionH relativeFrom="column">
                  <wp:posOffset>-103517</wp:posOffset>
                </wp:positionH>
                <wp:positionV relativeFrom="paragraph">
                  <wp:posOffset>875210</wp:posOffset>
                </wp:positionV>
                <wp:extent cx="6138030" cy="1983464"/>
                <wp:effectExtent l="0" t="0" r="0" b="17145"/>
                <wp:wrapNone/>
                <wp:docPr id="68" name="Groupe 68"/>
                <wp:cNvGraphicFramePr/>
                <a:graphic xmlns:a="http://schemas.openxmlformats.org/drawingml/2006/main">
                  <a:graphicData uri="http://schemas.microsoft.com/office/word/2010/wordprocessingGroup">
                    <wpg:wgp>
                      <wpg:cNvGrpSpPr/>
                      <wpg:grpSpPr>
                        <a:xfrm>
                          <a:off x="0" y="0"/>
                          <a:ext cx="6138030" cy="1983464"/>
                          <a:chOff x="0" y="0"/>
                          <a:chExt cx="6138030" cy="1983464"/>
                        </a:xfrm>
                      </wpg:grpSpPr>
                      <pic:pic xmlns:pic="http://schemas.openxmlformats.org/drawingml/2006/picture">
                        <pic:nvPicPr>
                          <pic:cNvPr id="36" name="Image 36" descr="Une image contenant texte&#10;&#10;Description générée automatiquement"/>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492370" y="0"/>
                            <a:ext cx="4645660" cy="1276350"/>
                          </a:xfrm>
                          <a:prstGeom prst="rect">
                            <a:avLst/>
                          </a:prstGeom>
                        </pic:spPr>
                      </pic:pic>
                      <pic:pic xmlns:pic="http://schemas.openxmlformats.org/drawingml/2006/picture">
                        <pic:nvPicPr>
                          <pic:cNvPr id="37" name="Image 3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485900" cy="1275715"/>
                          </a:xfrm>
                          <a:prstGeom prst="rect">
                            <a:avLst/>
                          </a:prstGeom>
                        </pic:spPr>
                      </pic:pic>
                      <wps:wsp>
                        <wps:cNvPr id="38" name="Zone de texte 38"/>
                        <wps:cNvSpPr txBox="1"/>
                        <wps:spPr>
                          <a:xfrm>
                            <a:off x="2518913" y="1268083"/>
                            <a:ext cx="2583180" cy="258792"/>
                          </a:xfrm>
                          <a:prstGeom prst="rect">
                            <a:avLst/>
                          </a:prstGeom>
                          <a:solidFill>
                            <a:schemeClr val="lt1"/>
                          </a:solidFill>
                          <a:ln w="6350">
                            <a:solidFill>
                              <a:prstClr val="black"/>
                            </a:solidFill>
                          </a:ln>
                        </wps:spPr>
                        <wps:txbx>
                          <w:txbxContent>
                            <w:p w14:paraId="207B4D6E" w14:textId="4C6F5D6C" w:rsidR="00A33BEE" w:rsidRPr="000A666C" w:rsidRDefault="00A33BEE" w:rsidP="00A33BEE">
                              <w:pPr>
                                <w:jc w:val="center"/>
                                <w:rPr>
                                  <w:sz w:val="20"/>
                                  <w:szCs w:val="20"/>
                                </w:rPr>
                              </w:pPr>
                              <w:r w:rsidRPr="000A666C">
                                <w:rPr>
                                  <w:b/>
                                  <w:bCs/>
                                  <w:sz w:val="20"/>
                                  <w:szCs w:val="20"/>
                                  <w:u w:val="single"/>
                                </w:rPr>
                                <w:t xml:space="preserve">Figure </w:t>
                              </w:r>
                              <w:r w:rsidR="0080150B">
                                <w:rPr>
                                  <w:b/>
                                  <w:bCs/>
                                  <w:sz w:val="20"/>
                                  <w:szCs w:val="20"/>
                                  <w:u w:val="single"/>
                                </w:rPr>
                                <w:t>9</w:t>
                              </w:r>
                              <w:r>
                                <w:rPr>
                                  <w:b/>
                                  <w:bCs/>
                                  <w:sz w:val="20"/>
                                  <w:szCs w:val="20"/>
                                  <w:u w:val="single"/>
                                </w:rPr>
                                <w:t xml:space="preserve"> </w:t>
                              </w:r>
                              <w:r w:rsidRPr="000A666C">
                                <w:rPr>
                                  <w:b/>
                                  <w:bCs/>
                                  <w:sz w:val="20"/>
                                  <w:szCs w:val="20"/>
                                  <w:u w:val="single"/>
                                </w:rPr>
                                <w:t>:</w:t>
                              </w:r>
                              <w:r w:rsidRPr="000A666C">
                                <w:rPr>
                                  <w:sz w:val="20"/>
                                  <w:szCs w:val="20"/>
                                </w:rPr>
                                <w:t xml:space="preserve"> </w:t>
                              </w:r>
                              <w:r>
                                <w:rPr>
                                  <w:sz w:val="20"/>
                                  <w:szCs w:val="20"/>
                                </w:rPr>
                                <w:t>Fusion dans le fichier server.js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Zone de texte 39"/>
                        <wps:cNvSpPr txBox="1"/>
                        <wps:spPr>
                          <a:xfrm>
                            <a:off x="0" y="1276709"/>
                            <a:ext cx="1466491" cy="706755"/>
                          </a:xfrm>
                          <a:prstGeom prst="rect">
                            <a:avLst/>
                          </a:prstGeom>
                          <a:solidFill>
                            <a:schemeClr val="lt1"/>
                          </a:solidFill>
                          <a:ln w="6350">
                            <a:solidFill>
                              <a:prstClr val="black"/>
                            </a:solidFill>
                          </a:ln>
                        </wps:spPr>
                        <wps:txbx>
                          <w:txbxContent>
                            <w:p w14:paraId="4B29C8F3" w14:textId="4BB54922" w:rsidR="0080150B" w:rsidRPr="000A666C" w:rsidRDefault="0080150B" w:rsidP="0080150B">
                              <w:pPr>
                                <w:jc w:val="center"/>
                                <w:rPr>
                                  <w:sz w:val="20"/>
                                  <w:szCs w:val="20"/>
                                </w:rPr>
                              </w:pPr>
                              <w:r w:rsidRPr="000A666C">
                                <w:rPr>
                                  <w:b/>
                                  <w:bCs/>
                                  <w:sz w:val="20"/>
                                  <w:szCs w:val="20"/>
                                  <w:u w:val="single"/>
                                </w:rPr>
                                <w:t xml:space="preserve">Figure </w:t>
                              </w:r>
                              <w:r w:rsidR="001F3876">
                                <w:rPr>
                                  <w:b/>
                                  <w:bCs/>
                                  <w:sz w:val="20"/>
                                  <w:szCs w:val="20"/>
                                  <w:u w:val="single"/>
                                </w:rPr>
                                <w:t>8</w:t>
                              </w:r>
                              <w:r>
                                <w:rPr>
                                  <w:b/>
                                  <w:bCs/>
                                  <w:sz w:val="20"/>
                                  <w:szCs w:val="20"/>
                                  <w:u w:val="single"/>
                                </w:rPr>
                                <w:t xml:space="preserve"> </w:t>
                              </w:r>
                              <w:r w:rsidRPr="000A666C">
                                <w:rPr>
                                  <w:b/>
                                  <w:bCs/>
                                  <w:sz w:val="20"/>
                                  <w:szCs w:val="20"/>
                                  <w:u w:val="single"/>
                                </w:rPr>
                                <w:t>:</w:t>
                              </w:r>
                              <w:r w:rsidRPr="000A666C">
                                <w:rPr>
                                  <w:sz w:val="20"/>
                                  <w:szCs w:val="20"/>
                                </w:rPr>
                                <w:t xml:space="preserve"> </w:t>
                              </w:r>
                              <w:r w:rsidR="00093CA1">
                                <w:rPr>
                                  <w:sz w:val="20"/>
                                  <w:szCs w:val="20"/>
                                </w:rPr>
                                <w:t>Dossier « </w:t>
                              </w:r>
                              <w:proofErr w:type="spellStart"/>
                              <w:r w:rsidR="00093CA1">
                                <w:rPr>
                                  <w:sz w:val="20"/>
                                  <w:szCs w:val="20"/>
                                </w:rPr>
                                <w:t>dist</w:t>
                              </w:r>
                              <w:proofErr w:type="spellEnd"/>
                              <w:r w:rsidR="00093CA1">
                                <w:rPr>
                                  <w:sz w:val="20"/>
                                  <w:szCs w:val="20"/>
                                </w:rPr>
                                <w:t> » qui sera accessible par le serveur 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5CA43B" id="Groupe 68" o:spid="_x0000_s1062" style="position:absolute;left:0;text-align:left;margin-left:-8.15pt;margin-top:68.9pt;width:483.3pt;height:156.2pt;z-index:251698176;mso-position-horizontal-relative:text;mso-position-vertical-relative:text" coordsize="61380,198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">
                <v:shape id="Image 36" o:spid="_x0000_s1063" type="#_x0000_t75" alt="Une image contenant texte&#10;&#10;Description générée automatiquement" style="position:absolute;left:14923;width:46457;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">
                  <v:imagedata r:id="rId36" o:title="Une image contenant texte&#10;&#10;Description générée automatiquement"/>
                </v:shape>
                <v:shape id="Image 37" o:spid="_x0000_s1064" type="#_x0000_t75" style="position:absolute;width:14859;height:1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">
                  <v:imagedata r:id="rId37" o:title=""/>
                </v:shape>
                <v:shape id="Zone de texte 38" o:spid="_x0000_s1065" type="#_x0000_t202" style="position:absolute;left:25189;top:12680;width:25831;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sEvwAAANsAAAAPAAAAZHJzL2Rvd25yZXYueG1sRE9NawIx&#10;EL0X+h/CFHqrWS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DSlDsEvwAAANsAAAAPAAAAAAAA&#10;AAAAAAAAAAcCAABkcnMvZG93bnJldi54bWxQSwUGAAAAAAMAAwC3AAAA8wIAAAAA&#10;" fillcolor="white [3201]" strokeweight=".5pt">
                  <v:textbox>
                    <w:txbxContent>
                      <w:p w14:paraId="207B4D6E" w14:textId="4C6F5D6C" w:rsidR="00A33BEE" w:rsidRPr="000A666C" w:rsidRDefault="00A33BEE" w:rsidP="00A33BEE">
                        <w:pPr>
                          <w:jc w:val="center"/>
                          <w:rPr>
                            <w:sz w:val="20"/>
                            <w:szCs w:val="20"/>
                          </w:rPr>
                        </w:pPr>
                        <w:r w:rsidRPr="000A666C">
                          <w:rPr>
                            <w:b/>
                            <w:bCs/>
                            <w:sz w:val="20"/>
                            <w:szCs w:val="20"/>
                            <w:u w:val="single"/>
                          </w:rPr>
                          <w:t xml:space="preserve">Figure </w:t>
                        </w:r>
                        <w:r w:rsidR="0080150B">
                          <w:rPr>
                            <w:b/>
                            <w:bCs/>
                            <w:sz w:val="20"/>
                            <w:szCs w:val="20"/>
                            <w:u w:val="single"/>
                          </w:rPr>
                          <w:t>9</w:t>
                        </w:r>
                        <w:r>
                          <w:rPr>
                            <w:b/>
                            <w:bCs/>
                            <w:sz w:val="20"/>
                            <w:szCs w:val="20"/>
                            <w:u w:val="single"/>
                          </w:rPr>
                          <w:t xml:space="preserve"> </w:t>
                        </w:r>
                        <w:r w:rsidRPr="000A666C">
                          <w:rPr>
                            <w:b/>
                            <w:bCs/>
                            <w:sz w:val="20"/>
                            <w:szCs w:val="20"/>
                            <w:u w:val="single"/>
                          </w:rPr>
                          <w:t>:</w:t>
                        </w:r>
                        <w:r w:rsidRPr="000A666C">
                          <w:rPr>
                            <w:sz w:val="20"/>
                            <w:szCs w:val="20"/>
                          </w:rPr>
                          <w:t xml:space="preserve"> </w:t>
                        </w:r>
                        <w:r>
                          <w:rPr>
                            <w:sz w:val="20"/>
                            <w:szCs w:val="20"/>
                          </w:rPr>
                          <w:t>Fusion dans le fichier server.js</w:t>
                        </w:r>
                      </w:p>
                    </w:txbxContent>
                  </v:textbox>
                </v:shape>
                <v:shape id="Zone de texte 39" o:spid="_x0000_s1066" type="#_x0000_t202" style="position:absolute;top:12767;width:14664;height:7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6fwgAAANsAAAAPAAAAZHJzL2Rvd25yZXYueG1sRI9BSwMx&#10;FITvgv8hPMGbzaog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C92J6fwgAAANsAAAAPAAAA&#10;AAAAAAAAAAAAAAcCAABkcnMvZG93bnJldi54bWxQSwUGAAAAAAMAAwC3AAAA9gIAAAAA&#10;" fillcolor="white [3201]" strokeweight=".5pt">
                  <v:textbox>
                    <w:txbxContent>
                      <w:p w14:paraId="4B29C8F3" w14:textId="4BB54922" w:rsidR="0080150B" w:rsidRPr="000A666C" w:rsidRDefault="0080150B" w:rsidP="0080150B">
                        <w:pPr>
                          <w:jc w:val="center"/>
                          <w:rPr>
                            <w:sz w:val="20"/>
                            <w:szCs w:val="20"/>
                          </w:rPr>
                        </w:pPr>
                        <w:r w:rsidRPr="000A666C">
                          <w:rPr>
                            <w:b/>
                            <w:bCs/>
                            <w:sz w:val="20"/>
                            <w:szCs w:val="20"/>
                            <w:u w:val="single"/>
                          </w:rPr>
                          <w:t xml:space="preserve">Figure </w:t>
                        </w:r>
                        <w:r w:rsidR="001F3876">
                          <w:rPr>
                            <w:b/>
                            <w:bCs/>
                            <w:sz w:val="20"/>
                            <w:szCs w:val="20"/>
                            <w:u w:val="single"/>
                          </w:rPr>
                          <w:t>8</w:t>
                        </w:r>
                        <w:r>
                          <w:rPr>
                            <w:b/>
                            <w:bCs/>
                            <w:sz w:val="20"/>
                            <w:szCs w:val="20"/>
                            <w:u w:val="single"/>
                          </w:rPr>
                          <w:t xml:space="preserve"> </w:t>
                        </w:r>
                        <w:r w:rsidRPr="000A666C">
                          <w:rPr>
                            <w:b/>
                            <w:bCs/>
                            <w:sz w:val="20"/>
                            <w:szCs w:val="20"/>
                            <w:u w:val="single"/>
                          </w:rPr>
                          <w:t>:</w:t>
                        </w:r>
                        <w:r w:rsidRPr="000A666C">
                          <w:rPr>
                            <w:sz w:val="20"/>
                            <w:szCs w:val="20"/>
                          </w:rPr>
                          <w:t xml:space="preserve"> </w:t>
                        </w:r>
                        <w:r w:rsidR="00093CA1">
                          <w:rPr>
                            <w:sz w:val="20"/>
                            <w:szCs w:val="20"/>
                          </w:rPr>
                          <w:t>Dossier « </w:t>
                        </w:r>
                        <w:proofErr w:type="spellStart"/>
                        <w:r w:rsidR="00093CA1">
                          <w:rPr>
                            <w:sz w:val="20"/>
                            <w:szCs w:val="20"/>
                          </w:rPr>
                          <w:t>dist</w:t>
                        </w:r>
                        <w:proofErr w:type="spellEnd"/>
                        <w:r w:rsidR="00093CA1">
                          <w:rPr>
                            <w:sz w:val="20"/>
                            <w:szCs w:val="20"/>
                          </w:rPr>
                          <w:t> » qui sera accessible par le serveur Node</w:t>
                        </w:r>
                      </w:p>
                    </w:txbxContent>
                  </v:textbox>
                </v:shape>
              </v:group>
            </w:pict>
          </mc:Fallback>
        </mc:AlternateContent>
      </w:r>
      <w:r w:rsidR="006C22F5">
        <w:tab/>
      </w:r>
      <w:r w:rsidR="006C22F5">
        <w:rPr>
          <w:rFonts w:ascii="Verdana" w:hAnsi="Verdana"/>
        </w:rPr>
        <w:t>Tout d’abord il faut exécuter la commande « </w:t>
      </w:r>
      <w:proofErr w:type="spellStart"/>
      <w:r w:rsidR="006C22F5">
        <w:rPr>
          <w:rFonts w:ascii="Verdana" w:hAnsi="Verdana"/>
        </w:rPr>
        <w:t>npm</w:t>
      </w:r>
      <w:proofErr w:type="spellEnd"/>
      <w:r w:rsidR="006C22F5">
        <w:rPr>
          <w:rFonts w:ascii="Verdana" w:hAnsi="Verdana"/>
        </w:rPr>
        <w:t xml:space="preserve"> run </w:t>
      </w:r>
      <w:proofErr w:type="spellStart"/>
      <w:r w:rsidR="006C22F5">
        <w:rPr>
          <w:rFonts w:ascii="Verdana" w:hAnsi="Verdana"/>
        </w:rPr>
        <w:t>build</w:t>
      </w:r>
      <w:proofErr w:type="spellEnd"/>
      <w:r w:rsidR="006C22F5">
        <w:rPr>
          <w:rFonts w:ascii="Verdana" w:hAnsi="Verdana"/>
        </w:rPr>
        <w:t xml:space="preserve"> » dans le dossier client pour le déployer en mode production. Ceci va générer le dossier </w:t>
      </w:r>
      <w:r w:rsidR="002872DD">
        <w:rPr>
          <w:rFonts w:ascii="Verdana" w:hAnsi="Verdana"/>
        </w:rPr>
        <w:t>« </w:t>
      </w:r>
      <w:proofErr w:type="spellStart"/>
      <w:r w:rsidR="006C22F5">
        <w:rPr>
          <w:rFonts w:ascii="Verdana" w:hAnsi="Verdana"/>
        </w:rPr>
        <w:t>dist</w:t>
      </w:r>
      <w:proofErr w:type="spellEnd"/>
      <w:r w:rsidR="002872DD">
        <w:rPr>
          <w:rFonts w:ascii="Verdana" w:hAnsi="Verdana"/>
        </w:rPr>
        <w:t> »</w:t>
      </w:r>
      <w:r w:rsidR="006C22F5">
        <w:rPr>
          <w:rFonts w:ascii="Verdana" w:hAnsi="Verdana"/>
        </w:rPr>
        <w:t xml:space="preserve"> des ressources statiques qui seront accessibles par le serveur node.js via express.</w:t>
      </w:r>
      <w:r w:rsidR="002872DD">
        <w:rPr>
          <w:rFonts w:ascii="Verdana" w:hAnsi="Verdana"/>
        </w:rPr>
        <w:t xml:space="preserve"> Voici quelques captures d’écrans </w:t>
      </w:r>
      <w:r w:rsidR="00BE1A92">
        <w:rPr>
          <w:rFonts w:ascii="Verdana" w:hAnsi="Verdana"/>
        </w:rPr>
        <w:t>de la fusion du client et du serveur :</w:t>
      </w:r>
    </w:p>
    <w:p w14:paraId="34199CDD" w14:textId="02238E43" w:rsidR="00BE1A92" w:rsidRPr="006C22F5" w:rsidRDefault="00BE1A92" w:rsidP="006C22F5">
      <w:pPr>
        <w:rPr>
          <w:rFonts w:ascii="Verdana" w:hAnsi="Verdana"/>
        </w:rPr>
      </w:pPr>
    </w:p>
    <w:p w14:paraId="77E6591E" w14:textId="62F039AE" w:rsidR="00167373" w:rsidRDefault="00167373" w:rsidP="00E7362F"/>
    <w:p w14:paraId="21F8BBBC" w14:textId="65163E98" w:rsidR="00BE1A92" w:rsidRDefault="00BE1A92" w:rsidP="00E7362F"/>
    <w:p w14:paraId="798821D4" w14:textId="7493AE14" w:rsidR="00BE1A92" w:rsidRDefault="00BE1A92" w:rsidP="00E7362F"/>
    <w:p w14:paraId="2C796B99" w14:textId="68AC7B5C" w:rsidR="00BE1A92" w:rsidRDefault="00BE1A92" w:rsidP="00E7362F"/>
    <w:p w14:paraId="27513911" w14:textId="059E1A22" w:rsidR="00BE1A92" w:rsidRDefault="00BE1A92" w:rsidP="00E7362F"/>
    <w:p w14:paraId="23C85BEA" w14:textId="428E5C96" w:rsidR="00167373" w:rsidRDefault="00167373" w:rsidP="00E7362F"/>
    <w:p w14:paraId="02F7F355" w14:textId="433B80DB" w:rsidR="00093CA1" w:rsidRDefault="00093CA1" w:rsidP="00E7362F"/>
    <w:p w14:paraId="644A2F97" w14:textId="30F226D4" w:rsidR="00E7362F" w:rsidRDefault="00E7362F" w:rsidP="00401C07">
      <w:pPr>
        <w:pStyle w:val="Titre2"/>
        <w:jc w:val="both"/>
      </w:pPr>
      <w:bookmarkStart w:id="13" w:name="_Toc103435189"/>
      <w:r>
        <w:t>CRÉATION DES ROUTES APIs,</w:t>
      </w:r>
      <w:r w:rsidR="00F90B2D">
        <w:t xml:space="preserve"> </w:t>
      </w:r>
      <w:r>
        <w:t>AUTHENTIFICATION, BIBLIOTHÈQUE, PANIER</w:t>
      </w:r>
      <w:bookmarkEnd w:id="13"/>
    </w:p>
    <w:p w14:paraId="002BF2E1" w14:textId="729C8EEF" w:rsidR="00167373" w:rsidRDefault="00167373" w:rsidP="00401C07">
      <w:pPr>
        <w:jc w:val="both"/>
      </w:pPr>
    </w:p>
    <w:p w14:paraId="01A2C949" w14:textId="02494833" w:rsidR="00167373" w:rsidRDefault="00401C07" w:rsidP="00401C07">
      <w:pPr>
        <w:jc w:val="both"/>
        <w:rPr>
          <w:rFonts w:ascii="Verdana" w:hAnsi="Verdana"/>
        </w:rPr>
      </w:pPr>
      <w:r>
        <w:tab/>
      </w:r>
      <w:r>
        <w:rPr>
          <w:rFonts w:ascii="Verdana" w:hAnsi="Verdana"/>
        </w:rPr>
        <w:t xml:space="preserve">Vous trouverez ci-dessous des captures d’écrans pour la création des routes API soit des routes pour l’authentification, la bibliothèque et le panier : </w:t>
      </w:r>
    </w:p>
    <w:p w14:paraId="4E2071A7" w14:textId="50636DB8" w:rsidR="00401C07" w:rsidRPr="00401C07" w:rsidRDefault="002909E0" w:rsidP="00E7362F">
      <w:pPr>
        <w:rPr>
          <w:rFonts w:ascii="Verdana" w:hAnsi="Verdana"/>
        </w:rPr>
      </w:pPr>
      <w:r>
        <w:rPr>
          <w:noProof/>
        </w:rPr>
        <w:drawing>
          <wp:anchor distT="0" distB="0" distL="114300" distR="114300" simplePos="0" relativeHeight="251731968" behindDoc="1" locked="0" layoutInCell="1" allowOverlap="1" wp14:anchorId="473BEA8F" wp14:editId="51F8BC88">
            <wp:simplePos x="0" y="0"/>
            <wp:positionH relativeFrom="column">
              <wp:posOffset>960755</wp:posOffset>
            </wp:positionH>
            <wp:positionV relativeFrom="paragraph">
              <wp:posOffset>-1270</wp:posOffset>
            </wp:positionV>
            <wp:extent cx="4341495" cy="3129915"/>
            <wp:effectExtent l="0" t="0" r="1905" b="0"/>
            <wp:wrapNone/>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41495" cy="3129915"/>
                    </a:xfrm>
                    <a:prstGeom prst="rect">
                      <a:avLst/>
                    </a:prstGeom>
                  </pic:spPr>
                </pic:pic>
              </a:graphicData>
            </a:graphic>
            <wp14:sizeRelH relativeFrom="margin">
              <wp14:pctWidth>0</wp14:pctWidth>
            </wp14:sizeRelH>
            <wp14:sizeRelV relativeFrom="margin">
              <wp14:pctHeight>0</wp14:pctHeight>
            </wp14:sizeRelV>
          </wp:anchor>
        </w:drawing>
      </w:r>
    </w:p>
    <w:p w14:paraId="07A89FC3" w14:textId="0FB1CD73" w:rsidR="00F54061" w:rsidRDefault="00F54061" w:rsidP="00F54061"/>
    <w:p w14:paraId="56DE08AC" w14:textId="3201B065" w:rsidR="00F54061" w:rsidRDefault="002909E0" w:rsidP="00F54061">
      <w:r>
        <w:rPr>
          <w:noProof/>
        </w:rPr>
        <mc:AlternateContent>
          <mc:Choice Requires="wps">
            <w:drawing>
              <wp:anchor distT="0" distB="0" distL="114300" distR="114300" simplePos="0" relativeHeight="251712512" behindDoc="0" locked="0" layoutInCell="1" allowOverlap="1" wp14:anchorId="1D7C2BD0" wp14:editId="353F3E7C">
                <wp:simplePos x="0" y="0"/>
                <wp:positionH relativeFrom="column">
                  <wp:posOffset>1212952</wp:posOffset>
                </wp:positionH>
                <wp:positionV relativeFrom="paragraph">
                  <wp:posOffset>175616</wp:posOffset>
                </wp:positionV>
                <wp:extent cx="327025" cy="1060119"/>
                <wp:effectExtent l="57150" t="38100" r="34925" b="102235"/>
                <wp:wrapNone/>
                <wp:docPr id="44" name="Accolade ouvrante 44"/>
                <wp:cNvGraphicFramePr/>
                <a:graphic xmlns:a="http://schemas.openxmlformats.org/drawingml/2006/main">
                  <a:graphicData uri="http://schemas.microsoft.com/office/word/2010/wordprocessingShape">
                    <wps:wsp>
                      <wps:cNvSpPr/>
                      <wps:spPr>
                        <a:xfrm>
                          <a:off x="0" y="0"/>
                          <a:ext cx="327025" cy="1060119"/>
                        </a:xfrm>
                        <a:prstGeom prst="leftBrace">
                          <a:avLst>
                            <a:gd name="adj1" fmla="val 8333"/>
                            <a:gd name="adj2" fmla="val 46719"/>
                          </a:avLst>
                        </a:prstGeom>
                        <a:ln/>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2E5799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4" o:spid="_x0000_s1026" type="#_x0000_t87" style="position:absolute;margin-left:95.5pt;margin-top:13.85pt;width:25.75pt;height:83.4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" adj="555,10091" strokecolor="#008890 [3204]" strokeweight="3pt">
                <v:shadow on="t" color="black" opacity=".5" origin=",-.5" offset="0"/>
              </v:shape>
            </w:pict>
          </mc:Fallback>
        </mc:AlternateContent>
      </w:r>
      <w:r>
        <w:rPr>
          <w:noProof/>
        </w:rPr>
        <mc:AlternateContent>
          <mc:Choice Requires="wps">
            <w:drawing>
              <wp:anchor distT="0" distB="0" distL="114300" distR="114300" simplePos="0" relativeHeight="251711488" behindDoc="0" locked="0" layoutInCell="1" allowOverlap="1" wp14:anchorId="7D21617D" wp14:editId="0C9F8B38">
                <wp:simplePos x="0" y="0"/>
                <wp:positionH relativeFrom="column">
                  <wp:posOffset>-248717</wp:posOffset>
                </wp:positionH>
                <wp:positionV relativeFrom="paragraph">
                  <wp:posOffset>315151</wp:posOffset>
                </wp:positionV>
                <wp:extent cx="1431985" cy="923026"/>
                <wp:effectExtent l="0" t="0" r="15875" b="10795"/>
                <wp:wrapNone/>
                <wp:docPr id="45" name="Rectangle : coins arrondis 45"/>
                <wp:cNvGraphicFramePr/>
                <a:graphic xmlns:a="http://schemas.openxmlformats.org/drawingml/2006/main">
                  <a:graphicData uri="http://schemas.microsoft.com/office/word/2010/wordprocessingShape">
                    <wps:wsp>
                      <wps:cNvSpPr/>
                      <wps:spPr>
                        <a:xfrm>
                          <a:off x="0" y="0"/>
                          <a:ext cx="1431985" cy="92302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0E5B86" w14:textId="18A774CF" w:rsidR="007D1BBD" w:rsidRDefault="007D1BBD" w:rsidP="007D1BBD">
                            <w:pPr>
                              <w:jc w:val="center"/>
                            </w:pPr>
                            <w:r>
                              <w:t>Les routes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21617D" id="Rectangle : coins arrondis 45" o:spid="_x0000_s1067" style="position:absolute;margin-left:-19.6pt;margin-top:24.8pt;width:112.75pt;height:72.7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" fillcolor="#008890 [3204]" strokecolor="#004347 [1604]" strokeweight="1pt">
                <v:textbox>
                  <w:txbxContent>
                    <w:p w14:paraId="4B0E5B86" w14:textId="18A774CF" w:rsidR="007D1BBD" w:rsidRDefault="007D1BBD" w:rsidP="007D1BBD">
                      <w:pPr>
                        <w:jc w:val="center"/>
                      </w:pPr>
                      <w:r>
                        <w:t>Les routes API</w:t>
                      </w:r>
                    </w:p>
                  </w:txbxContent>
                </v:textbox>
              </v:roundrect>
            </w:pict>
          </mc:Fallback>
        </mc:AlternateContent>
      </w:r>
    </w:p>
    <w:p w14:paraId="4B76F153" w14:textId="6CEBED76" w:rsidR="00F54061" w:rsidRDefault="00F54061" w:rsidP="00F54061"/>
    <w:p w14:paraId="14CA9177" w14:textId="3A3B340F" w:rsidR="00F54061" w:rsidRDefault="00F54061" w:rsidP="00F54061"/>
    <w:p w14:paraId="0C48F546" w14:textId="3B838B58" w:rsidR="00F54061" w:rsidRDefault="00F54061" w:rsidP="00F54061"/>
    <w:p w14:paraId="40858523" w14:textId="5D516535" w:rsidR="00F54061" w:rsidRDefault="00F54061" w:rsidP="00F54061"/>
    <w:p w14:paraId="16A485C3" w14:textId="40AC45B5" w:rsidR="00F54061" w:rsidRDefault="00F54061" w:rsidP="00F54061"/>
    <w:p w14:paraId="2BFB0F9D" w14:textId="099A6881" w:rsidR="00F54061" w:rsidRDefault="002909E0" w:rsidP="00F54061">
      <w:r>
        <w:rPr>
          <w:noProof/>
        </w:rPr>
        <mc:AlternateContent>
          <mc:Choice Requires="wps">
            <w:drawing>
              <wp:anchor distT="0" distB="0" distL="114300" distR="114300" simplePos="0" relativeHeight="251712512" behindDoc="0" locked="0" layoutInCell="1" allowOverlap="1" wp14:anchorId="03A7D164" wp14:editId="5FAC9AA4">
                <wp:simplePos x="0" y="0"/>
                <wp:positionH relativeFrom="column">
                  <wp:posOffset>18702</wp:posOffset>
                </wp:positionH>
                <wp:positionV relativeFrom="paragraph">
                  <wp:posOffset>261308</wp:posOffset>
                </wp:positionV>
                <wp:extent cx="939800" cy="697745"/>
                <wp:effectExtent l="0" t="0" r="12700" b="26670"/>
                <wp:wrapNone/>
                <wp:docPr id="47" name="Zone de texte 47"/>
                <wp:cNvGraphicFramePr/>
                <a:graphic xmlns:a="http://schemas.openxmlformats.org/drawingml/2006/main">
                  <a:graphicData uri="http://schemas.microsoft.com/office/word/2010/wordprocessingShape">
                    <wps:wsp>
                      <wps:cNvSpPr txBox="1"/>
                      <wps:spPr>
                        <a:xfrm>
                          <a:off x="0" y="0"/>
                          <a:ext cx="939800" cy="697745"/>
                        </a:xfrm>
                        <a:prstGeom prst="rect">
                          <a:avLst/>
                        </a:prstGeom>
                        <a:solidFill>
                          <a:schemeClr val="lt1"/>
                        </a:solidFill>
                        <a:ln w="6350">
                          <a:solidFill>
                            <a:prstClr val="black"/>
                          </a:solidFill>
                        </a:ln>
                      </wps:spPr>
                      <wps:txbx>
                        <w:txbxContent>
                          <w:p w14:paraId="5765039A" w14:textId="53E1CBD4" w:rsidR="007D1BBD" w:rsidRPr="000A666C" w:rsidRDefault="007D1BBD" w:rsidP="007D1BBD">
                            <w:pPr>
                              <w:jc w:val="center"/>
                              <w:rPr>
                                <w:sz w:val="20"/>
                                <w:szCs w:val="20"/>
                              </w:rPr>
                            </w:pPr>
                            <w:r w:rsidRPr="000A666C">
                              <w:rPr>
                                <w:b/>
                                <w:bCs/>
                                <w:sz w:val="20"/>
                                <w:szCs w:val="20"/>
                                <w:u w:val="single"/>
                              </w:rPr>
                              <w:t xml:space="preserve">Figure </w:t>
                            </w:r>
                            <w:r>
                              <w:rPr>
                                <w:b/>
                                <w:bCs/>
                                <w:sz w:val="20"/>
                                <w:szCs w:val="20"/>
                                <w:u w:val="single"/>
                              </w:rPr>
                              <w:t xml:space="preserve">10 </w:t>
                            </w:r>
                            <w:r w:rsidRPr="000A666C">
                              <w:rPr>
                                <w:b/>
                                <w:bCs/>
                                <w:sz w:val="20"/>
                                <w:szCs w:val="20"/>
                                <w:u w:val="single"/>
                              </w:rPr>
                              <w:t>:</w:t>
                            </w:r>
                            <w:r w:rsidRPr="000A666C">
                              <w:rPr>
                                <w:sz w:val="20"/>
                                <w:szCs w:val="20"/>
                              </w:rPr>
                              <w:t xml:space="preserve"> </w:t>
                            </w:r>
                            <w:r>
                              <w:rPr>
                                <w:sz w:val="20"/>
                                <w:szCs w:val="20"/>
                              </w:rPr>
                              <w:t>Capture d’écran des routes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A7D164" id="Zone de texte 47" o:spid="_x0000_s1068" type="#_x0000_t202" style="position:absolute;margin-left:1.45pt;margin-top:20.6pt;width:74pt;height:54.9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" fillcolor="white [3201]" strokeweight=".5pt">
                <v:textbox>
                  <w:txbxContent>
                    <w:p w14:paraId="5765039A" w14:textId="53E1CBD4" w:rsidR="007D1BBD" w:rsidRPr="000A666C" w:rsidRDefault="007D1BBD" w:rsidP="007D1BBD">
                      <w:pPr>
                        <w:jc w:val="center"/>
                        <w:rPr>
                          <w:sz w:val="20"/>
                          <w:szCs w:val="20"/>
                        </w:rPr>
                      </w:pPr>
                      <w:r w:rsidRPr="000A666C">
                        <w:rPr>
                          <w:b/>
                          <w:bCs/>
                          <w:sz w:val="20"/>
                          <w:szCs w:val="20"/>
                          <w:u w:val="single"/>
                        </w:rPr>
                        <w:t xml:space="preserve">Figure </w:t>
                      </w:r>
                      <w:r>
                        <w:rPr>
                          <w:b/>
                          <w:bCs/>
                          <w:sz w:val="20"/>
                          <w:szCs w:val="20"/>
                          <w:u w:val="single"/>
                        </w:rPr>
                        <w:t xml:space="preserve">10 </w:t>
                      </w:r>
                      <w:r w:rsidRPr="000A666C">
                        <w:rPr>
                          <w:b/>
                          <w:bCs/>
                          <w:sz w:val="20"/>
                          <w:szCs w:val="20"/>
                          <w:u w:val="single"/>
                        </w:rPr>
                        <w:t>:</w:t>
                      </w:r>
                      <w:r w:rsidRPr="000A666C">
                        <w:rPr>
                          <w:sz w:val="20"/>
                          <w:szCs w:val="20"/>
                        </w:rPr>
                        <w:t xml:space="preserve"> </w:t>
                      </w:r>
                      <w:r>
                        <w:rPr>
                          <w:sz w:val="20"/>
                          <w:szCs w:val="20"/>
                        </w:rPr>
                        <w:t>Capture d’écran des routes</w:t>
                      </w:r>
                    </w:p>
                  </w:txbxContent>
                </v:textbox>
              </v:shape>
            </w:pict>
          </mc:Fallback>
        </mc:AlternateContent>
      </w:r>
    </w:p>
    <w:p w14:paraId="7097CCE4" w14:textId="0D824F4B" w:rsidR="00F54061" w:rsidRDefault="00F54061" w:rsidP="00F54061"/>
    <w:p w14:paraId="24A37A97" w14:textId="43278DE2" w:rsidR="00F54061" w:rsidRDefault="00F54061" w:rsidP="00F54061"/>
    <w:p w14:paraId="359F4554" w14:textId="092D30EB" w:rsidR="00F54061" w:rsidRDefault="00F54061" w:rsidP="00F54061"/>
    <w:p w14:paraId="65A5A9D7" w14:textId="30381B96" w:rsidR="00F54061" w:rsidRDefault="00BA2424" w:rsidP="00F54061">
      <w:r>
        <w:rPr>
          <w:noProof/>
        </w:rPr>
        <w:lastRenderedPageBreak/>
        <mc:AlternateContent>
          <mc:Choice Requires="wpg">
            <w:drawing>
              <wp:anchor distT="0" distB="0" distL="114300" distR="114300" simplePos="0" relativeHeight="251705344" behindDoc="0" locked="0" layoutInCell="1" allowOverlap="1" wp14:anchorId="738715D7" wp14:editId="4F8843C4">
                <wp:simplePos x="0" y="0"/>
                <wp:positionH relativeFrom="column">
                  <wp:posOffset>19050</wp:posOffset>
                </wp:positionH>
                <wp:positionV relativeFrom="paragraph">
                  <wp:posOffset>5402</wp:posOffset>
                </wp:positionV>
                <wp:extent cx="6031893" cy="2794635"/>
                <wp:effectExtent l="19050" t="19050" r="26035" b="24765"/>
                <wp:wrapNone/>
                <wp:docPr id="50" name="Groupe 50"/>
                <wp:cNvGraphicFramePr/>
                <a:graphic xmlns:a="http://schemas.openxmlformats.org/drawingml/2006/main">
                  <a:graphicData uri="http://schemas.microsoft.com/office/word/2010/wordprocessingGroup">
                    <wpg:wgp>
                      <wpg:cNvGrpSpPr/>
                      <wpg:grpSpPr>
                        <a:xfrm>
                          <a:off x="0" y="0"/>
                          <a:ext cx="6031893" cy="2794635"/>
                          <a:chOff x="0" y="0"/>
                          <a:chExt cx="6031893" cy="2794635"/>
                        </a:xfrm>
                      </wpg:grpSpPr>
                      <pic:pic xmlns:pic="http://schemas.openxmlformats.org/drawingml/2006/picture">
                        <pic:nvPicPr>
                          <pic:cNvPr id="40" name="Image 40" descr="Une image contenant texte&#10;&#10;Description générée automatiquement"/>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179570" cy="2794635"/>
                          </a:xfrm>
                          <a:prstGeom prst="rect">
                            <a:avLst/>
                          </a:prstGeom>
                          <a:ln>
                            <a:solidFill>
                              <a:schemeClr val="tx1"/>
                            </a:solidFill>
                          </a:ln>
                        </pic:spPr>
                      </pic:pic>
                      <wps:wsp>
                        <wps:cNvPr id="46" name="Zone de texte 46"/>
                        <wps:cNvSpPr txBox="1"/>
                        <wps:spPr>
                          <a:xfrm>
                            <a:off x="4178188" y="2533082"/>
                            <a:ext cx="1853705" cy="258792"/>
                          </a:xfrm>
                          <a:prstGeom prst="rect">
                            <a:avLst/>
                          </a:prstGeom>
                          <a:solidFill>
                            <a:schemeClr val="lt1"/>
                          </a:solidFill>
                          <a:ln w="6350">
                            <a:solidFill>
                              <a:prstClr val="black"/>
                            </a:solidFill>
                          </a:ln>
                        </wps:spPr>
                        <wps:txbx>
                          <w:txbxContent>
                            <w:p w14:paraId="7A66B35E" w14:textId="7AF9BAF9" w:rsidR="007D1BBD" w:rsidRPr="000A666C" w:rsidRDefault="007D1BBD" w:rsidP="007D1BBD">
                              <w:pPr>
                                <w:jc w:val="center"/>
                                <w:rPr>
                                  <w:sz w:val="20"/>
                                  <w:szCs w:val="20"/>
                                </w:rPr>
                              </w:pPr>
                              <w:r w:rsidRPr="000A666C">
                                <w:rPr>
                                  <w:b/>
                                  <w:bCs/>
                                  <w:sz w:val="20"/>
                                  <w:szCs w:val="20"/>
                                  <w:u w:val="single"/>
                                </w:rPr>
                                <w:t xml:space="preserve">Figure </w:t>
                              </w:r>
                              <w:r>
                                <w:rPr>
                                  <w:b/>
                                  <w:bCs/>
                                  <w:sz w:val="20"/>
                                  <w:szCs w:val="20"/>
                                  <w:u w:val="single"/>
                                </w:rPr>
                                <w:t xml:space="preserve">11 </w:t>
                              </w:r>
                              <w:r w:rsidRPr="000A666C">
                                <w:rPr>
                                  <w:b/>
                                  <w:bCs/>
                                  <w:sz w:val="20"/>
                                  <w:szCs w:val="20"/>
                                  <w:u w:val="single"/>
                                </w:rPr>
                                <w:t>:</w:t>
                              </w:r>
                              <w:r w:rsidRPr="000A666C">
                                <w:rPr>
                                  <w:sz w:val="20"/>
                                  <w:szCs w:val="20"/>
                                </w:rPr>
                                <w:t xml:space="preserve"> </w:t>
                              </w:r>
                              <w:r>
                                <w:rPr>
                                  <w:sz w:val="20"/>
                                  <w:szCs w:val="20"/>
                                </w:rPr>
                                <w:t xml:space="preserve">route </w:t>
                              </w:r>
                              <w:proofErr w:type="spellStart"/>
                              <w:r w:rsidR="00F32242">
                                <w:rPr>
                                  <w:sz w:val="20"/>
                                  <w:szCs w:val="20"/>
                                </w:rPr>
                                <w:t>G</w:t>
                              </w:r>
                              <w:r>
                                <w:rPr>
                                  <w:sz w:val="20"/>
                                  <w:szCs w:val="20"/>
                                </w:rPr>
                                <w:t>et</w:t>
                              </w:r>
                              <w:proofErr w:type="spellEnd"/>
                              <w:r>
                                <w:rPr>
                                  <w:sz w:val="20"/>
                                  <w:szCs w:val="20"/>
                                </w:rPr>
                                <w:t xml:space="preserve"> </w:t>
                              </w:r>
                              <w:r w:rsidR="00F32242">
                                <w:rPr>
                                  <w:sz w:val="20"/>
                                  <w:szCs w:val="20"/>
                                </w:rPr>
                                <w:t>B</w:t>
                              </w:r>
                              <w:r>
                                <w:rPr>
                                  <w:sz w:val="20"/>
                                  <w:szCs w:val="20"/>
                                </w:rPr>
                                <w:t>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38715D7" id="Groupe 50" o:spid="_x0000_s1069" style="position:absolute;margin-left:1.5pt;margin-top:.45pt;width:474.95pt;height:220.05pt;z-index:251705344;mso-position-horizontal-relative:text;mso-position-vertical-relative:text;mso-width-relative:margin" coordsize="60318,279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">
                <v:shape id="Image 40" o:spid="_x0000_s1070" type="#_x0000_t75" alt="Une image contenant texte&#10;&#10;Description générée automatiquement" style="position:absolute;width:41795;height:27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" stroked="t" strokecolor="black [3213]">
                  <v:imagedata r:id="rId40" o:title="Une image contenant texte&#10;&#10;Description générée automatiquement"/>
                  <v:path arrowok="t"/>
                </v:shape>
                <v:shape id="Zone de texte 46" o:spid="_x0000_s1071" type="#_x0000_t202" style="position:absolute;left:41781;top:25330;width:18537;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7A66B35E" w14:textId="7AF9BAF9" w:rsidR="007D1BBD" w:rsidRPr="000A666C" w:rsidRDefault="007D1BBD" w:rsidP="007D1BBD">
                        <w:pPr>
                          <w:jc w:val="center"/>
                          <w:rPr>
                            <w:sz w:val="20"/>
                            <w:szCs w:val="20"/>
                          </w:rPr>
                        </w:pPr>
                        <w:r w:rsidRPr="000A666C">
                          <w:rPr>
                            <w:b/>
                            <w:bCs/>
                            <w:sz w:val="20"/>
                            <w:szCs w:val="20"/>
                            <w:u w:val="single"/>
                          </w:rPr>
                          <w:t xml:space="preserve">Figure </w:t>
                        </w:r>
                        <w:r>
                          <w:rPr>
                            <w:b/>
                            <w:bCs/>
                            <w:sz w:val="20"/>
                            <w:szCs w:val="20"/>
                            <w:u w:val="single"/>
                          </w:rPr>
                          <w:t xml:space="preserve">11 </w:t>
                        </w:r>
                        <w:r w:rsidRPr="000A666C">
                          <w:rPr>
                            <w:b/>
                            <w:bCs/>
                            <w:sz w:val="20"/>
                            <w:szCs w:val="20"/>
                            <w:u w:val="single"/>
                          </w:rPr>
                          <w:t>:</w:t>
                        </w:r>
                        <w:r w:rsidRPr="000A666C">
                          <w:rPr>
                            <w:sz w:val="20"/>
                            <w:szCs w:val="20"/>
                          </w:rPr>
                          <w:t xml:space="preserve"> </w:t>
                        </w:r>
                        <w:r>
                          <w:rPr>
                            <w:sz w:val="20"/>
                            <w:szCs w:val="20"/>
                          </w:rPr>
                          <w:t xml:space="preserve">route </w:t>
                        </w:r>
                        <w:proofErr w:type="spellStart"/>
                        <w:r w:rsidR="00F32242">
                          <w:rPr>
                            <w:sz w:val="20"/>
                            <w:szCs w:val="20"/>
                          </w:rPr>
                          <w:t>G</w:t>
                        </w:r>
                        <w:r>
                          <w:rPr>
                            <w:sz w:val="20"/>
                            <w:szCs w:val="20"/>
                          </w:rPr>
                          <w:t>et</w:t>
                        </w:r>
                        <w:proofErr w:type="spellEnd"/>
                        <w:r>
                          <w:rPr>
                            <w:sz w:val="20"/>
                            <w:szCs w:val="20"/>
                          </w:rPr>
                          <w:t xml:space="preserve"> </w:t>
                        </w:r>
                        <w:r w:rsidR="00F32242">
                          <w:rPr>
                            <w:sz w:val="20"/>
                            <w:szCs w:val="20"/>
                          </w:rPr>
                          <w:t>B</w:t>
                        </w:r>
                        <w:r>
                          <w:rPr>
                            <w:sz w:val="20"/>
                            <w:szCs w:val="20"/>
                          </w:rPr>
                          <w:t>ooks</w:t>
                        </w:r>
                      </w:p>
                    </w:txbxContent>
                  </v:textbox>
                </v:shape>
              </v:group>
            </w:pict>
          </mc:Fallback>
        </mc:AlternateContent>
      </w:r>
    </w:p>
    <w:p w14:paraId="616DF6BF" w14:textId="5C97C5BD" w:rsidR="00F54061" w:rsidRDefault="00F54061" w:rsidP="00F54061"/>
    <w:p w14:paraId="59417B8B" w14:textId="4377B0CC" w:rsidR="00F54061" w:rsidRDefault="00F54061" w:rsidP="00F54061"/>
    <w:p w14:paraId="2851132F" w14:textId="1FBAA075" w:rsidR="00F54061" w:rsidRDefault="00F54061" w:rsidP="00F54061"/>
    <w:p w14:paraId="0F9B3F1D" w14:textId="40BF12E7" w:rsidR="00F54061" w:rsidRDefault="00F54061" w:rsidP="00F54061"/>
    <w:p w14:paraId="2A436202" w14:textId="1355CD51" w:rsidR="00F54061" w:rsidRDefault="00F54061" w:rsidP="00F54061"/>
    <w:p w14:paraId="01793D09" w14:textId="0A7C098A" w:rsidR="00F54061" w:rsidRDefault="00F54061" w:rsidP="00F54061"/>
    <w:p w14:paraId="33E95F2E" w14:textId="5D471D93" w:rsidR="00F54061" w:rsidRDefault="00F54061" w:rsidP="00F54061"/>
    <w:p w14:paraId="4B9A7A15" w14:textId="1F399506" w:rsidR="00F54061" w:rsidRDefault="00F54061" w:rsidP="00F54061"/>
    <w:p w14:paraId="3F873A55" w14:textId="799721E2" w:rsidR="00F54061" w:rsidRDefault="00F54061" w:rsidP="00F54061"/>
    <w:p w14:paraId="32EACBAD" w14:textId="77777777" w:rsidR="00F54061" w:rsidRPr="00F54061" w:rsidRDefault="00F54061" w:rsidP="00F54061"/>
    <w:p w14:paraId="5B7E0EF0" w14:textId="15FE1BF8" w:rsidR="00D52595" w:rsidRPr="00D52595" w:rsidRDefault="00E7362F" w:rsidP="00D52595">
      <w:pPr>
        <w:pStyle w:val="Titre2"/>
      </w:pPr>
      <w:bookmarkStart w:id="14" w:name="_Toc103435190"/>
      <w:r>
        <w:t>CRÉATION DES INTERFACES ET IMPLEMENTATION DES ROUTE</w:t>
      </w:r>
      <w:bookmarkEnd w:id="14"/>
    </w:p>
    <w:p w14:paraId="08E870DD" w14:textId="1B8ADF5F" w:rsidR="00FD2C3D" w:rsidRPr="00AE41BF" w:rsidRDefault="00FD2C3D" w:rsidP="00E7362F">
      <w:pPr>
        <w:rPr>
          <w:b/>
          <w:bCs/>
        </w:rPr>
      </w:pPr>
    </w:p>
    <w:p w14:paraId="42DBD1D8" w14:textId="66AAC708" w:rsidR="00E7362F" w:rsidRDefault="00B14CCE" w:rsidP="00E7362F">
      <w:r>
        <w:rPr>
          <w:noProof/>
        </w:rPr>
        <w:drawing>
          <wp:inline distT="0" distB="0" distL="0" distR="0" wp14:anchorId="40A25965" wp14:editId="5CCD4A80">
            <wp:extent cx="4572000" cy="284977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9704" cy="2854577"/>
                    </a:xfrm>
                    <a:prstGeom prst="rect">
                      <a:avLst/>
                    </a:prstGeom>
                  </pic:spPr>
                </pic:pic>
              </a:graphicData>
            </a:graphic>
          </wp:inline>
        </w:drawing>
      </w:r>
    </w:p>
    <w:p w14:paraId="7E866798" w14:textId="41300E1E" w:rsidR="00E7362F" w:rsidRDefault="00E7362F" w:rsidP="00E7362F"/>
    <w:p w14:paraId="0230BD5B" w14:textId="6BE752F8" w:rsidR="00E7362F" w:rsidRDefault="00E7362F" w:rsidP="00E7362F"/>
    <w:p w14:paraId="59AE6B07" w14:textId="58766C64" w:rsidR="00E7362F" w:rsidRDefault="00E7362F" w:rsidP="00E7362F"/>
    <w:p w14:paraId="52291B3C" w14:textId="3A292BDB" w:rsidR="00E7362F" w:rsidRDefault="00E7362F" w:rsidP="00E7362F"/>
    <w:p w14:paraId="3F113C74" w14:textId="6C93A3FB" w:rsidR="00E7362F" w:rsidRDefault="00E7362F" w:rsidP="00E7362F"/>
    <w:p w14:paraId="4B0F1714" w14:textId="3CC5A599" w:rsidR="00E7362F" w:rsidRDefault="00E7362F" w:rsidP="00E7362F"/>
    <w:p w14:paraId="713C301B" w14:textId="2D0E7951" w:rsidR="00920CD6" w:rsidRDefault="00920CD6" w:rsidP="00E7362F"/>
    <w:p w14:paraId="1F50D57F" w14:textId="07EDD7D3" w:rsidR="00920CD6" w:rsidRDefault="00920CD6" w:rsidP="00E7362F"/>
    <w:p w14:paraId="5A5C2240" w14:textId="6C951579" w:rsidR="00920CD6" w:rsidRDefault="00920CD6" w:rsidP="00E7362F"/>
    <w:p w14:paraId="1C234664" w14:textId="5779B181" w:rsidR="00920CD6" w:rsidRDefault="00920CD6" w:rsidP="00E7362F"/>
    <w:p w14:paraId="711205C6" w14:textId="2BE0A2DD" w:rsidR="00920CD6" w:rsidRDefault="00920CD6" w:rsidP="00E7362F"/>
    <w:p w14:paraId="1A3B9B1B" w14:textId="545BEEA8" w:rsidR="00920CD6" w:rsidRDefault="00920CD6" w:rsidP="00E7362F"/>
    <w:p w14:paraId="306BC286" w14:textId="72685D7E" w:rsidR="00920CD6" w:rsidRDefault="00920CD6" w:rsidP="00E7362F"/>
    <w:p w14:paraId="26DC6F0C" w14:textId="719CE351" w:rsidR="00920CD6" w:rsidRDefault="00920CD6" w:rsidP="00E7362F"/>
    <w:p w14:paraId="2AC990F7" w14:textId="11CB14FF" w:rsidR="00920CD6" w:rsidRDefault="00920CD6" w:rsidP="00E7362F"/>
    <w:p w14:paraId="36F13621" w14:textId="5EB6725E" w:rsidR="00920CD6" w:rsidRDefault="00920CD6" w:rsidP="00E7362F"/>
    <w:p w14:paraId="184E6CF2" w14:textId="13B64FDE" w:rsidR="00920CD6" w:rsidRDefault="00920CD6" w:rsidP="00E7362F"/>
    <w:p w14:paraId="5422A3DB" w14:textId="4FF4E8D7" w:rsidR="00920CD6" w:rsidRDefault="00920CD6" w:rsidP="00E7362F"/>
    <w:p w14:paraId="0195699C" w14:textId="5C012F8E" w:rsidR="00920CD6" w:rsidRDefault="00920CD6" w:rsidP="00E7362F"/>
    <w:p w14:paraId="348A4908" w14:textId="3820932B" w:rsidR="00920CD6" w:rsidRDefault="00920CD6" w:rsidP="00E7362F"/>
    <w:p w14:paraId="54BABB9A" w14:textId="1ABBDAC4" w:rsidR="00920CD6" w:rsidRDefault="00920CD6" w:rsidP="00E7362F"/>
    <w:p w14:paraId="33C4402F" w14:textId="77777777" w:rsidR="00920CD6" w:rsidRDefault="00920CD6" w:rsidP="00E7362F"/>
    <w:p w14:paraId="687F8B34" w14:textId="7D27E99A" w:rsidR="00E7362F" w:rsidRDefault="00E7362F" w:rsidP="00E7362F"/>
    <w:p w14:paraId="7F39B21A" w14:textId="0589600C" w:rsidR="00E7362F" w:rsidRDefault="00E7362F" w:rsidP="00E7362F"/>
    <w:p w14:paraId="02366622" w14:textId="7688B2D0" w:rsidR="00E7362F" w:rsidRDefault="00E7362F" w:rsidP="00E7362F"/>
    <w:p w14:paraId="7540C9B3" w14:textId="718FCB6F" w:rsidR="00E7362F" w:rsidRDefault="00E7362F" w:rsidP="00E7362F"/>
    <w:p w14:paraId="347C479A" w14:textId="38339EF9" w:rsidR="00E7362F" w:rsidRDefault="00E7362F" w:rsidP="00E7362F"/>
    <w:p w14:paraId="2F667972" w14:textId="06C80721" w:rsidR="00E7362F" w:rsidRDefault="00E7362F" w:rsidP="00E7362F"/>
    <w:p w14:paraId="42C62DFE" w14:textId="47DF3B2B" w:rsidR="00B818D6" w:rsidRDefault="00B818D6" w:rsidP="00E7362F"/>
    <w:p w14:paraId="59EDCEEA" w14:textId="0D219743" w:rsidR="00B818D6" w:rsidRDefault="00B818D6" w:rsidP="00E7362F"/>
    <w:p w14:paraId="5CB4AED8" w14:textId="46FE9B4C" w:rsidR="00B818D6" w:rsidRDefault="00B818D6" w:rsidP="00E7362F"/>
    <w:p w14:paraId="30987ED0" w14:textId="652E0F02" w:rsidR="00B818D6" w:rsidRDefault="00B818D6" w:rsidP="00E7362F"/>
    <w:p w14:paraId="33029EBD" w14:textId="0690786E" w:rsidR="00F54061" w:rsidRDefault="00F54061" w:rsidP="00E7362F"/>
    <w:p w14:paraId="6F68B72D" w14:textId="1F48216D" w:rsidR="00F54061" w:rsidRDefault="00F54061" w:rsidP="00E7362F"/>
    <w:p w14:paraId="2D37119D" w14:textId="34AB84A9" w:rsidR="00F54061" w:rsidRDefault="00F54061" w:rsidP="00E7362F"/>
    <w:p w14:paraId="330D0BF4" w14:textId="16907133" w:rsidR="00F54061" w:rsidRDefault="00F54061" w:rsidP="00E7362F"/>
    <w:p w14:paraId="3E537809" w14:textId="2330C830" w:rsidR="00F54061" w:rsidRDefault="00F54061" w:rsidP="00E7362F"/>
    <w:p w14:paraId="5C42DB3D" w14:textId="77777777" w:rsidR="00F54061" w:rsidRDefault="00F54061" w:rsidP="00E7362F"/>
    <w:p w14:paraId="06E8206E" w14:textId="01B5936C" w:rsidR="00B818D6" w:rsidRDefault="00B818D6" w:rsidP="00E7362F"/>
    <w:p w14:paraId="2DE54A76" w14:textId="4AAD767B" w:rsidR="00AC5740" w:rsidRDefault="00AC5740" w:rsidP="00E7362F"/>
    <w:p w14:paraId="7BA71C68" w14:textId="60341D04" w:rsidR="00AC5740" w:rsidRDefault="00AC5740" w:rsidP="00E7362F"/>
    <w:p w14:paraId="4A4A1B50" w14:textId="61F47502" w:rsidR="00AC5740" w:rsidRDefault="00AC5740" w:rsidP="00E7362F"/>
    <w:p w14:paraId="7A39BFB0" w14:textId="77777777" w:rsidR="00AC5740" w:rsidRDefault="00AC5740" w:rsidP="00E7362F"/>
    <w:p w14:paraId="7D704C44" w14:textId="77777777" w:rsidR="00C701C3" w:rsidRDefault="00C701C3" w:rsidP="00C701C3">
      <w:pPr>
        <w:pStyle w:val="Titre1"/>
      </w:pPr>
      <w:bookmarkStart w:id="15" w:name="_Toc103435191"/>
      <w:r w:rsidRPr="00445B89">
        <w:t>Conception du projet</w:t>
      </w:r>
      <w:bookmarkEnd w:id="15"/>
    </w:p>
    <w:p w14:paraId="582AC988" w14:textId="5083B662" w:rsidR="00C701C3" w:rsidRDefault="00C701C3" w:rsidP="00C701C3">
      <w:pPr>
        <w:pStyle w:val="Titre2"/>
      </w:pPr>
      <w:bookmarkStart w:id="16" w:name="_Toc103435192"/>
      <w:r w:rsidRPr="00793F75">
        <w:t>Problèmes rencontrés</w:t>
      </w:r>
      <w:bookmarkEnd w:id="16"/>
    </w:p>
    <w:p w14:paraId="67F8BDC4" w14:textId="1C56EB16" w:rsidR="00D52595" w:rsidRPr="00D52595" w:rsidRDefault="00D52595" w:rsidP="00D52595">
      <w:r>
        <w:t>La difficulté majeure était que nous devions utiliser des nouvelles technologies en un temps assez limité</w:t>
      </w:r>
    </w:p>
    <w:p w14:paraId="7C8257EB" w14:textId="4D857698" w:rsidR="00C701C3" w:rsidRDefault="00C701C3" w:rsidP="00C701C3">
      <w:pPr>
        <w:pStyle w:val="Titre2"/>
      </w:pPr>
      <w:bookmarkStart w:id="17" w:name="_Toc103435193"/>
      <w:r w:rsidRPr="00793F75">
        <w:t>Solutions apportées</w:t>
      </w:r>
      <w:bookmarkEnd w:id="17"/>
    </w:p>
    <w:p w14:paraId="142389A0" w14:textId="326381E3" w:rsidR="00D52595" w:rsidRDefault="00D52595" w:rsidP="00D52595"/>
    <w:p w14:paraId="2E7AB53C" w14:textId="44209FDE" w:rsidR="00D52595" w:rsidRPr="00D52595" w:rsidRDefault="00D52595" w:rsidP="00D52595">
      <w:r>
        <w:t xml:space="preserve">Nous avons </w:t>
      </w:r>
      <w:proofErr w:type="gramStart"/>
      <w:r>
        <w:t>fait</w:t>
      </w:r>
      <w:proofErr w:type="gramEnd"/>
      <w:r>
        <w:t xml:space="preserve"> des recherches sur le Web et principalement avec les documentations officielles.</w:t>
      </w:r>
    </w:p>
    <w:p w14:paraId="3419B51E" w14:textId="18EADCA1" w:rsidR="000705BF" w:rsidRPr="000705BF" w:rsidRDefault="000705BF" w:rsidP="000705BF">
      <w:pPr>
        <w:pStyle w:val="Titre2"/>
      </w:pPr>
      <w:bookmarkStart w:id="18" w:name="_Toc103435194"/>
      <w:r>
        <w:t>Voies d’améliorations</w:t>
      </w:r>
      <w:bookmarkEnd w:id="18"/>
    </w:p>
    <w:p w14:paraId="00FE1935" w14:textId="70AFAE94" w:rsidR="00E7362F" w:rsidRDefault="00E7362F" w:rsidP="00E7362F"/>
    <w:p w14:paraId="1EC956A2" w14:textId="130CC445" w:rsidR="000705BF" w:rsidRDefault="000705BF" w:rsidP="000705BF">
      <w:pPr>
        <w:jc w:val="both"/>
        <w:rPr>
          <w:rFonts w:ascii="Verdana" w:hAnsi="Verdana"/>
        </w:rPr>
      </w:pPr>
      <w:r>
        <w:tab/>
      </w:r>
      <w:r>
        <w:rPr>
          <w:rFonts w:ascii="Verdana" w:hAnsi="Verdana"/>
        </w:rPr>
        <w:t>Durant ce projet, nous avons pensé à plusieurs voies d’améliorations possibles pour notre site web de gestion d’une bibliothèque.</w:t>
      </w:r>
    </w:p>
    <w:p w14:paraId="6BD24762" w14:textId="1E2B2199" w:rsidR="000705BF" w:rsidRDefault="000705BF" w:rsidP="000705BF">
      <w:pPr>
        <w:pStyle w:val="Paragraphedeliste"/>
        <w:numPr>
          <w:ilvl w:val="0"/>
          <w:numId w:val="25"/>
        </w:numPr>
        <w:jc w:val="both"/>
        <w:rPr>
          <w:rFonts w:ascii="Verdana" w:hAnsi="Verdana"/>
        </w:rPr>
      </w:pPr>
      <w:r>
        <w:rPr>
          <w:rFonts w:ascii="Verdana" w:hAnsi="Verdana"/>
        </w:rPr>
        <w:t xml:space="preserve">Intégrer un champ indiquant « mot de passe oublié » en cliquant sur ce dernier, </w:t>
      </w:r>
      <w:r w:rsidR="00BA7165">
        <w:rPr>
          <w:rFonts w:ascii="Verdana" w:hAnsi="Verdana"/>
        </w:rPr>
        <w:t>ceci</w:t>
      </w:r>
      <w:r>
        <w:rPr>
          <w:rFonts w:ascii="Verdana" w:hAnsi="Verdana"/>
        </w:rPr>
        <w:t xml:space="preserve"> emmènera l’étudiant en question vers une page où l’utilisateur aura la capacité de saisir son adresse électronique en l’occurrence son adresse EFREI. Dans le but d’envoyer un mail pour qu’il puisse changer son mot de passe.</w:t>
      </w:r>
    </w:p>
    <w:p w14:paraId="1F3C552B" w14:textId="289A5465" w:rsidR="004A15D0" w:rsidRDefault="00564061" w:rsidP="000705BF">
      <w:pPr>
        <w:pStyle w:val="Paragraphedeliste"/>
        <w:numPr>
          <w:ilvl w:val="0"/>
          <w:numId w:val="25"/>
        </w:numPr>
        <w:jc w:val="both"/>
        <w:rPr>
          <w:rFonts w:ascii="Verdana" w:hAnsi="Verdana"/>
        </w:rPr>
      </w:pPr>
      <w:r>
        <w:rPr>
          <w:rFonts w:ascii="Verdana" w:hAnsi="Verdana"/>
        </w:rPr>
        <w:t>La mise en place d’une page destinée au calendrier des livres à venir qui seront rajoutés dans le catalogue de la bibliothèque.</w:t>
      </w:r>
    </w:p>
    <w:p w14:paraId="43A46F86" w14:textId="3C9DC8A5" w:rsidR="00564061" w:rsidRPr="00564061" w:rsidRDefault="00564061" w:rsidP="00564061">
      <w:pPr>
        <w:ind w:left="360"/>
        <w:jc w:val="both"/>
        <w:rPr>
          <w:rFonts w:ascii="Verdana" w:hAnsi="Verdana"/>
        </w:rPr>
      </w:pPr>
    </w:p>
    <w:p w14:paraId="275BB870" w14:textId="75771404" w:rsidR="00E7362F" w:rsidRDefault="00E7362F" w:rsidP="00E7362F"/>
    <w:p w14:paraId="7447CE24" w14:textId="2785D5C9" w:rsidR="00E7362F" w:rsidRDefault="00E7362F" w:rsidP="00E7362F"/>
    <w:p w14:paraId="5467385D" w14:textId="0ADF20A5" w:rsidR="00E7362F" w:rsidRDefault="00E7362F" w:rsidP="00E7362F"/>
    <w:p w14:paraId="2CF41E0D" w14:textId="2C31B6D6" w:rsidR="00920CD6" w:rsidRDefault="00920CD6" w:rsidP="00E7362F"/>
    <w:p w14:paraId="0A3FE89E" w14:textId="50CBA3B4" w:rsidR="00920CD6" w:rsidRDefault="00920CD6" w:rsidP="00E7362F"/>
    <w:p w14:paraId="2F5413F9" w14:textId="478EFA4B" w:rsidR="00920CD6" w:rsidRDefault="00920CD6" w:rsidP="00E7362F"/>
    <w:p w14:paraId="5324E9FC" w14:textId="4A31411D" w:rsidR="00920CD6" w:rsidRDefault="00920CD6" w:rsidP="00E7362F"/>
    <w:p w14:paraId="5E9BC3D5" w14:textId="18B4BB77" w:rsidR="00920CD6" w:rsidRDefault="00920CD6" w:rsidP="00E7362F"/>
    <w:p w14:paraId="68888C16" w14:textId="5973093F" w:rsidR="00920CD6" w:rsidRDefault="00920CD6" w:rsidP="00E7362F"/>
    <w:p w14:paraId="2D36AD40" w14:textId="25A1314A" w:rsidR="00920CD6" w:rsidRDefault="00920CD6" w:rsidP="00E7362F"/>
    <w:p w14:paraId="33ECB0D6" w14:textId="1A48CA20" w:rsidR="00920CD6" w:rsidRDefault="00920CD6" w:rsidP="00E7362F"/>
    <w:p w14:paraId="757EF2EE" w14:textId="223A9557" w:rsidR="00920CD6" w:rsidRDefault="00920CD6" w:rsidP="00E7362F"/>
    <w:p w14:paraId="3C7FEE44" w14:textId="12E4815F" w:rsidR="00920CD6" w:rsidRDefault="00920CD6" w:rsidP="00E7362F"/>
    <w:p w14:paraId="6343C4BE" w14:textId="39DFA5CF" w:rsidR="00920CD6" w:rsidRDefault="00920CD6" w:rsidP="00E7362F"/>
    <w:p w14:paraId="4E836173" w14:textId="77777777" w:rsidR="00E7362F" w:rsidRPr="00E7362F" w:rsidRDefault="00E7362F" w:rsidP="00E7362F"/>
    <w:p w14:paraId="45B96D7E" w14:textId="32A1D859" w:rsidR="00994D1D" w:rsidRPr="00D52595" w:rsidRDefault="00362097" w:rsidP="00D52595">
      <w:pPr>
        <w:pStyle w:val="Titre1"/>
      </w:pPr>
      <w:bookmarkStart w:id="19" w:name="_Toc103435195"/>
      <w:r w:rsidRPr="00793F75">
        <w:t>Conclusion</w:t>
      </w:r>
      <w:bookmarkEnd w:id="19"/>
    </w:p>
    <w:p w14:paraId="20A571EB" w14:textId="790C7988" w:rsidR="00994D1D" w:rsidRDefault="00B90177" w:rsidP="00B90177">
      <w:pPr>
        <w:jc w:val="both"/>
        <w:rPr>
          <w:rFonts w:ascii="Verdana" w:hAnsi="Verdana"/>
        </w:rPr>
      </w:pPr>
      <w:r w:rsidRPr="00B90177">
        <w:rPr>
          <w:rFonts w:ascii="Verdana" w:hAnsi="Verdana"/>
        </w:rPr>
        <w:tab/>
        <w:t xml:space="preserve">Pour conclure, nous avons eu l’occasion de réaliser un projet en programmation web Avancée, il nous a permis de mettre </w:t>
      </w:r>
      <w:r w:rsidR="00A633F7">
        <w:rPr>
          <w:rFonts w:ascii="Verdana" w:hAnsi="Verdana"/>
        </w:rPr>
        <w:t xml:space="preserve">en œuvre </w:t>
      </w:r>
      <w:r w:rsidRPr="00B90177">
        <w:rPr>
          <w:rFonts w:ascii="Verdana" w:hAnsi="Verdana"/>
        </w:rPr>
        <w:t>les compétences acquises en cours. Pour ce projet</w:t>
      </w:r>
      <w:r>
        <w:rPr>
          <w:rFonts w:ascii="Verdana" w:hAnsi="Verdana"/>
        </w:rPr>
        <w:t>, nous avons également appliqué des connaissances du semestre 5 telles que la création d’un MCD-MLD en base de données et également l’utilisation de MySQL.</w:t>
      </w:r>
      <w:r w:rsidR="00A633F7">
        <w:rPr>
          <w:rFonts w:ascii="Verdana" w:hAnsi="Verdana"/>
        </w:rPr>
        <w:t xml:space="preserve"> </w:t>
      </w:r>
    </w:p>
    <w:p w14:paraId="26916AD4" w14:textId="33BC195D" w:rsidR="00A633F7" w:rsidRDefault="00A633F7" w:rsidP="00B90177">
      <w:pPr>
        <w:jc w:val="both"/>
        <w:rPr>
          <w:rFonts w:ascii="Verdana" w:hAnsi="Verdana"/>
        </w:rPr>
      </w:pPr>
    </w:p>
    <w:p w14:paraId="5225D02A" w14:textId="5A6B172D" w:rsidR="00A633F7" w:rsidRDefault="00A633F7" w:rsidP="00B90177">
      <w:pPr>
        <w:jc w:val="both"/>
        <w:rPr>
          <w:rFonts w:ascii="Verdana" w:hAnsi="Verdana"/>
        </w:rPr>
      </w:pPr>
      <w:r>
        <w:rPr>
          <w:rFonts w:ascii="Verdana" w:hAnsi="Verdana"/>
        </w:rPr>
        <w:tab/>
      </w:r>
      <w:r w:rsidR="007B165B">
        <w:rPr>
          <w:rFonts w:ascii="Verdana" w:hAnsi="Verdana"/>
        </w:rPr>
        <w:t xml:space="preserve">Pour ce site web de gestion d’une bibliothèque, on a créé plusieurs pages telles que la page d’inscription ou d’authentification, mais également développé un serveur web avec une interface de programmation d’application (API). Bien évidemment, l’authentification de chaque utilisateur se fait avec des mécanismes de sécurité telles que le </w:t>
      </w:r>
      <w:proofErr w:type="spellStart"/>
      <w:r w:rsidR="007B165B">
        <w:rPr>
          <w:rFonts w:ascii="Verdana" w:hAnsi="Verdana"/>
        </w:rPr>
        <w:t>hashage</w:t>
      </w:r>
      <w:proofErr w:type="spellEnd"/>
      <w:r w:rsidR="007B165B">
        <w:rPr>
          <w:rFonts w:ascii="Verdana" w:hAnsi="Verdana"/>
        </w:rPr>
        <w:t xml:space="preserve"> des mots de passe. Le cahier des charges a été également respecté, c’est-à-dire que le client a été codé à l’aide de Vue.js, et le serveur avec Node.js en utilisant le module Express.</w:t>
      </w:r>
    </w:p>
    <w:p w14:paraId="59650C49" w14:textId="14953ECA" w:rsidR="00054777" w:rsidRDefault="00054777" w:rsidP="00B90177">
      <w:pPr>
        <w:jc w:val="both"/>
        <w:rPr>
          <w:rFonts w:ascii="Verdana" w:hAnsi="Verdana"/>
        </w:rPr>
      </w:pPr>
    </w:p>
    <w:p w14:paraId="3C967EEF" w14:textId="08730241" w:rsidR="00054777" w:rsidRPr="00B90177" w:rsidRDefault="00054777" w:rsidP="00B90177">
      <w:pPr>
        <w:jc w:val="both"/>
        <w:rPr>
          <w:rFonts w:ascii="Verdana" w:hAnsi="Verdana"/>
        </w:rPr>
      </w:pPr>
      <w:r>
        <w:rPr>
          <w:rFonts w:ascii="Verdana" w:hAnsi="Verdana"/>
        </w:rPr>
        <w:tab/>
        <w:t>Globalement nous avons pu réaliser toutes les fonctionnalités demandées dans le projet.</w:t>
      </w:r>
    </w:p>
    <w:p w14:paraId="3124E928" w14:textId="70116923" w:rsidR="00994D1D" w:rsidRPr="00B90177" w:rsidRDefault="00994D1D" w:rsidP="00B90177">
      <w:pPr>
        <w:jc w:val="both"/>
        <w:rPr>
          <w:rFonts w:ascii="Verdana" w:hAnsi="Verdana"/>
        </w:rPr>
      </w:pPr>
    </w:p>
    <w:p w14:paraId="66FB5A19" w14:textId="53BC70FC" w:rsidR="00994D1D" w:rsidRPr="00B90177" w:rsidRDefault="00994D1D" w:rsidP="00B90177">
      <w:pPr>
        <w:jc w:val="both"/>
        <w:rPr>
          <w:rFonts w:ascii="Verdana" w:hAnsi="Verdana"/>
        </w:rPr>
      </w:pPr>
    </w:p>
    <w:p w14:paraId="7F474FB5" w14:textId="6DC9BCA0" w:rsidR="00994D1D" w:rsidRDefault="00994D1D" w:rsidP="00C701C3"/>
    <w:p w14:paraId="6F56394A" w14:textId="5A449BA1" w:rsidR="00994D1D" w:rsidRDefault="00994D1D" w:rsidP="00C701C3"/>
    <w:p w14:paraId="151358C4" w14:textId="77777777" w:rsidR="008C37CC" w:rsidRDefault="008C37CC" w:rsidP="00C701C3"/>
    <w:p w14:paraId="1B50AFCD" w14:textId="017501BA" w:rsidR="00994D1D" w:rsidRDefault="00994D1D" w:rsidP="00C701C3"/>
    <w:p w14:paraId="38586969" w14:textId="308FF636" w:rsidR="00C701C3" w:rsidRDefault="00C701C3" w:rsidP="00C701C3"/>
    <w:p w14:paraId="1DE55407" w14:textId="7C0293ED" w:rsidR="006A5C50" w:rsidRDefault="006A5C50" w:rsidP="00C701C3"/>
    <w:p w14:paraId="09F1E469" w14:textId="1FD4469F" w:rsidR="00AE41BF" w:rsidRDefault="00AE41BF" w:rsidP="00C701C3"/>
    <w:p w14:paraId="2DA5F743" w14:textId="38562344" w:rsidR="00AE41BF" w:rsidRDefault="00AE41BF" w:rsidP="00C701C3"/>
    <w:p w14:paraId="5B93C789" w14:textId="20AEAB8A" w:rsidR="00AE41BF" w:rsidRDefault="00AE41BF" w:rsidP="00C701C3"/>
    <w:p w14:paraId="67F78BB2" w14:textId="732EFCA7" w:rsidR="00AE41BF" w:rsidRDefault="00AE41BF" w:rsidP="00C701C3"/>
    <w:p w14:paraId="6C9F94AB" w14:textId="5F472095" w:rsidR="00AE41BF" w:rsidRDefault="00AE41BF" w:rsidP="00C701C3"/>
    <w:p w14:paraId="46B9DAB5" w14:textId="74CD43E9" w:rsidR="00AE41BF" w:rsidRDefault="00AE41BF" w:rsidP="00C701C3"/>
    <w:p w14:paraId="01B342E6" w14:textId="786CF091" w:rsidR="00AE41BF" w:rsidRDefault="00AE41BF" w:rsidP="00C701C3"/>
    <w:p w14:paraId="0655EF87" w14:textId="77777777" w:rsidR="00AE41BF" w:rsidRDefault="00AE41BF" w:rsidP="00C701C3"/>
    <w:p w14:paraId="1D0C15A6" w14:textId="4337E530" w:rsidR="00C701C3" w:rsidRDefault="00C701C3" w:rsidP="00C701C3">
      <w:pPr>
        <w:pStyle w:val="Titre1"/>
      </w:pPr>
      <w:bookmarkStart w:id="20" w:name="_Toc103435196"/>
      <w:r>
        <w:t>ANNEXE</w:t>
      </w:r>
      <w:bookmarkEnd w:id="20"/>
    </w:p>
    <w:p w14:paraId="737DAD59" w14:textId="1EF69005" w:rsidR="00C701C3" w:rsidRDefault="00C701C3" w:rsidP="00C701C3">
      <w:pPr>
        <w:pStyle w:val="Titre2"/>
      </w:pPr>
      <w:bookmarkStart w:id="21" w:name="_Toc103435197"/>
      <w:r>
        <w:t>S’inscrire</w:t>
      </w:r>
      <w:bookmarkEnd w:id="21"/>
    </w:p>
    <w:p w14:paraId="6F25334C" w14:textId="1A386863" w:rsidR="00C701C3" w:rsidRDefault="004A1103" w:rsidP="00C701C3">
      <w:r>
        <w:rPr>
          <w:noProof/>
        </w:rPr>
        <w:drawing>
          <wp:anchor distT="0" distB="0" distL="114300" distR="114300" simplePos="0" relativeHeight="251669504" behindDoc="0" locked="0" layoutInCell="1" allowOverlap="1" wp14:anchorId="48CE756E" wp14:editId="399CA433">
            <wp:simplePos x="0" y="0"/>
            <wp:positionH relativeFrom="margin">
              <wp:posOffset>658288</wp:posOffset>
            </wp:positionH>
            <wp:positionV relativeFrom="paragraph">
              <wp:posOffset>13970</wp:posOffset>
            </wp:positionV>
            <wp:extent cx="4847916" cy="3668232"/>
            <wp:effectExtent l="0" t="0" r="0" b="889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5824"/>
                    <a:stretch/>
                  </pic:blipFill>
                  <pic:spPr bwMode="auto">
                    <a:xfrm>
                      <a:off x="0" y="0"/>
                      <a:ext cx="4847916" cy="36682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C0EF88" w14:textId="05EAC29B" w:rsidR="00C701C3" w:rsidRDefault="00C701C3" w:rsidP="00C701C3"/>
    <w:p w14:paraId="662C4947" w14:textId="0E506CFF" w:rsidR="00C701C3" w:rsidRDefault="00C701C3" w:rsidP="00C701C3"/>
    <w:p w14:paraId="56665327" w14:textId="2AD253D1" w:rsidR="00C701C3" w:rsidRDefault="00C701C3" w:rsidP="00C701C3"/>
    <w:p w14:paraId="07E75C20" w14:textId="0E41763A" w:rsidR="00C701C3" w:rsidRDefault="00C701C3" w:rsidP="00C701C3"/>
    <w:p w14:paraId="2ED96D23" w14:textId="120C2B95" w:rsidR="00C701C3" w:rsidRDefault="00C701C3" w:rsidP="00C701C3"/>
    <w:p w14:paraId="42155F04" w14:textId="582D3334" w:rsidR="00C701C3" w:rsidRDefault="00C701C3" w:rsidP="00C701C3"/>
    <w:p w14:paraId="59123EFC" w14:textId="2C07355F" w:rsidR="004A1103" w:rsidRDefault="004A1103" w:rsidP="00C701C3"/>
    <w:p w14:paraId="2B973F9A" w14:textId="646FB25D" w:rsidR="004A1103" w:rsidRDefault="004A1103" w:rsidP="00C701C3"/>
    <w:p w14:paraId="2C1A7533" w14:textId="0E0EF016" w:rsidR="004A1103" w:rsidRDefault="004A1103" w:rsidP="00C701C3"/>
    <w:p w14:paraId="6E1D2533" w14:textId="6F2911FB" w:rsidR="004A1103" w:rsidRDefault="004A1103" w:rsidP="00C701C3"/>
    <w:p w14:paraId="15A3BF26" w14:textId="45E8DD1C" w:rsidR="004A1103" w:rsidRDefault="004A1103" w:rsidP="00C701C3"/>
    <w:p w14:paraId="11775FE1" w14:textId="2BA5F303" w:rsidR="004A1103" w:rsidRDefault="004A1103" w:rsidP="00C701C3"/>
    <w:p w14:paraId="28D3404E" w14:textId="77777777" w:rsidR="00C701C3" w:rsidRPr="00C701C3" w:rsidRDefault="00C701C3" w:rsidP="00C701C3"/>
    <w:p w14:paraId="545FA47A" w14:textId="7FC4D2CC" w:rsidR="00C701C3" w:rsidRDefault="00C701C3" w:rsidP="00C701C3">
      <w:pPr>
        <w:pStyle w:val="Titre2"/>
      </w:pPr>
      <w:bookmarkStart w:id="22" w:name="_Toc103435198"/>
      <w:r>
        <w:t>S’authentifier</w:t>
      </w:r>
      <w:bookmarkEnd w:id="22"/>
    </w:p>
    <w:p w14:paraId="5A0EB9E0" w14:textId="2CFF95EA" w:rsidR="00C701C3" w:rsidRDefault="00210139" w:rsidP="00C701C3">
      <w:r>
        <w:rPr>
          <w:noProof/>
        </w:rPr>
        <w:drawing>
          <wp:anchor distT="0" distB="0" distL="114300" distR="114300" simplePos="0" relativeHeight="251674624" behindDoc="0" locked="0" layoutInCell="1" allowOverlap="1" wp14:anchorId="5D4A8A53" wp14:editId="495404E1">
            <wp:simplePos x="0" y="0"/>
            <wp:positionH relativeFrom="margin">
              <wp:align>left</wp:align>
            </wp:positionH>
            <wp:positionV relativeFrom="paragraph">
              <wp:posOffset>138736</wp:posOffset>
            </wp:positionV>
            <wp:extent cx="5483830" cy="3704897"/>
            <wp:effectExtent l="0" t="0" r="3175"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83830" cy="3704897"/>
                    </a:xfrm>
                    <a:prstGeom prst="rect">
                      <a:avLst/>
                    </a:prstGeom>
                  </pic:spPr>
                </pic:pic>
              </a:graphicData>
            </a:graphic>
            <wp14:sizeRelH relativeFrom="margin">
              <wp14:pctWidth>0</wp14:pctWidth>
            </wp14:sizeRelH>
            <wp14:sizeRelV relativeFrom="margin">
              <wp14:pctHeight>0</wp14:pctHeight>
            </wp14:sizeRelV>
          </wp:anchor>
        </w:drawing>
      </w:r>
    </w:p>
    <w:p w14:paraId="60878737" w14:textId="225AFB86" w:rsidR="00B16789" w:rsidRDefault="00B16789" w:rsidP="00C701C3"/>
    <w:p w14:paraId="2819A405" w14:textId="0CA5543A" w:rsidR="00B16789" w:rsidRDefault="00B16789" w:rsidP="00C701C3"/>
    <w:p w14:paraId="36E05BC9" w14:textId="582E065C" w:rsidR="00B16789" w:rsidRDefault="00B16789" w:rsidP="00C701C3"/>
    <w:p w14:paraId="78B6D72D" w14:textId="1969DECC" w:rsidR="00B16789" w:rsidRDefault="00B16789" w:rsidP="00C701C3"/>
    <w:p w14:paraId="0D94FEEC" w14:textId="5F2E4EDF" w:rsidR="00B16789" w:rsidRDefault="00B16789" w:rsidP="00C701C3"/>
    <w:p w14:paraId="0E94A57E" w14:textId="0E6A64C8" w:rsidR="004A1103" w:rsidRDefault="004A1103" w:rsidP="00C701C3"/>
    <w:p w14:paraId="7489D082" w14:textId="66110EB9" w:rsidR="004A1103" w:rsidRDefault="004A1103" w:rsidP="00C701C3"/>
    <w:p w14:paraId="376EC705" w14:textId="2FD5CF4D" w:rsidR="004A1103" w:rsidRDefault="004A1103" w:rsidP="00C701C3"/>
    <w:p w14:paraId="387E9790" w14:textId="6B8939F0" w:rsidR="004A1103" w:rsidRDefault="004A1103" w:rsidP="00C701C3"/>
    <w:p w14:paraId="0A80A919" w14:textId="2C2D0C40" w:rsidR="004A1103" w:rsidRDefault="004A1103" w:rsidP="00C701C3"/>
    <w:p w14:paraId="32A66812" w14:textId="34F35A86" w:rsidR="004A1103" w:rsidRDefault="004A1103" w:rsidP="00C701C3"/>
    <w:p w14:paraId="76E4944D" w14:textId="75393B44" w:rsidR="004A1103" w:rsidRDefault="004A1103" w:rsidP="00C701C3"/>
    <w:p w14:paraId="2FA3A321" w14:textId="1D82B813" w:rsidR="00210139" w:rsidRDefault="00210139" w:rsidP="00C701C3"/>
    <w:p w14:paraId="5BF4429E" w14:textId="77777777" w:rsidR="00B16789" w:rsidRPr="00C701C3" w:rsidRDefault="00B16789" w:rsidP="00C701C3"/>
    <w:p w14:paraId="525C914C" w14:textId="491BA112" w:rsidR="00C701C3" w:rsidRDefault="00C701C3" w:rsidP="00C701C3">
      <w:pPr>
        <w:pStyle w:val="Titre2"/>
      </w:pPr>
      <w:bookmarkStart w:id="23" w:name="_Toc103435199"/>
      <w:r>
        <w:t>Rechercher</w:t>
      </w:r>
      <w:bookmarkEnd w:id="23"/>
    </w:p>
    <w:p w14:paraId="293F43F8" w14:textId="69BC845D" w:rsidR="00C701C3" w:rsidRDefault="00FD1648" w:rsidP="00C701C3">
      <w:r>
        <w:rPr>
          <w:noProof/>
        </w:rPr>
        <w:drawing>
          <wp:anchor distT="0" distB="0" distL="114300" distR="114300" simplePos="0" relativeHeight="251675648" behindDoc="0" locked="0" layoutInCell="1" allowOverlap="1" wp14:anchorId="5B9F1189" wp14:editId="374C091A">
            <wp:simplePos x="0" y="0"/>
            <wp:positionH relativeFrom="column">
              <wp:posOffset>956886</wp:posOffset>
            </wp:positionH>
            <wp:positionV relativeFrom="paragraph">
              <wp:posOffset>107654</wp:posOffset>
            </wp:positionV>
            <wp:extent cx="3705225" cy="3657600"/>
            <wp:effectExtent l="0" t="0" r="9525"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705225" cy="3657600"/>
                    </a:xfrm>
                    <a:prstGeom prst="rect">
                      <a:avLst/>
                    </a:prstGeom>
                  </pic:spPr>
                </pic:pic>
              </a:graphicData>
            </a:graphic>
          </wp:anchor>
        </w:drawing>
      </w:r>
    </w:p>
    <w:p w14:paraId="35258BC2" w14:textId="78642FFE" w:rsidR="004A1103" w:rsidRDefault="004A1103" w:rsidP="00C701C3"/>
    <w:p w14:paraId="57A3290C" w14:textId="296A9A30" w:rsidR="004A1103" w:rsidRDefault="004A1103" w:rsidP="00C701C3"/>
    <w:p w14:paraId="79A9DB55" w14:textId="4E0D27CB" w:rsidR="004A1103" w:rsidRDefault="004A1103" w:rsidP="00C701C3"/>
    <w:p w14:paraId="14A9743A" w14:textId="43DC9A01" w:rsidR="004A1103" w:rsidRDefault="004A1103" w:rsidP="00C701C3"/>
    <w:p w14:paraId="010CF667" w14:textId="69557F51" w:rsidR="004A1103" w:rsidRDefault="004A1103" w:rsidP="00C701C3"/>
    <w:p w14:paraId="10024595" w14:textId="42342D6F" w:rsidR="004A1103" w:rsidRDefault="004A1103" w:rsidP="00C701C3"/>
    <w:p w14:paraId="66BFE007" w14:textId="6A024B2D" w:rsidR="004A1103" w:rsidRDefault="004A1103" w:rsidP="00C701C3"/>
    <w:p w14:paraId="750AE6FE" w14:textId="3E4CA2D2" w:rsidR="004A1103" w:rsidRDefault="004A1103" w:rsidP="00C701C3"/>
    <w:p w14:paraId="1D0F3892" w14:textId="6BF9EA31" w:rsidR="004A1103" w:rsidRDefault="004A1103" w:rsidP="00C701C3"/>
    <w:p w14:paraId="6D9A39A2" w14:textId="50A1E1FA" w:rsidR="004A1103" w:rsidRDefault="004A1103" w:rsidP="00C701C3"/>
    <w:p w14:paraId="6D6723D6" w14:textId="28D6B7CA" w:rsidR="004A1103" w:rsidRDefault="004A1103" w:rsidP="00C701C3"/>
    <w:p w14:paraId="50557B5A" w14:textId="7A6A03A8" w:rsidR="004A1103" w:rsidRDefault="004A1103" w:rsidP="00C701C3"/>
    <w:p w14:paraId="501B4DAD" w14:textId="427FB340" w:rsidR="004A1103" w:rsidRDefault="004A1103" w:rsidP="00C701C3"/>
    <w:p w14:paraId="1971F81B" w14:textId="4447E393" w:rsidR="004A1103" w:rsidRDefault="004A1103" w:rsidP="00C701C3"/>
    <w:p w14:paraId="14F247FC" w14:textId="2DC05043" w:rsidR="004A1103" w:rsidRDefault="004A1103" w:rsidP="00C701C3"/>
    <w:p w14:paraId="45D3D948" w14:textId="6B4368CF" w:rsidR="004A1103" w:rsidRDefault="004A1103" w:rsidP="00C701C3"/>
    <w:p w14:paraId="1418BC3F" w14:textId="13FA77DC" w:rsidR="004A1103" w:rsidRDefault="004A1103" w:rsidP="00C701C3"/>
    <w:p w14:paraId="0AD4E487" w14:textId="244FCBF6" w:rsidR="004A1103" w:rsidRDefault="004A1103" w:rsidP="00C701C3"/>
    <w:p w14:paraId="245069B2" w14:textId="3BF39686" w:rsidR="004A1103" w:rsidRDefault="004A1103" w:rsidP="00C701C3"/>
    <w:p w14:paraId="0AE269C0" w14:textId="2AFFA0C6" w:rsidR="004A1103" w:rsidRDefault="004A1103" w:rsidP="00C701C3"/>
    <w:p w14:paraId="2BC7A459" w14:textId="24F8AAB3" w:rsidR="004A1103" w:rsidRDefault="004A1103" w:rsidP="00C701C3"/>
    <w:p w14:paraId="72B949A0" w14:textId="494A6C98" w:rsidR="004A1103" w:rsidRDefault="004A1103" w:rsidP="00C701C3"/>
    <w:p w14:paraId="4734EB98" w14:textId="543F0108" w:rsidR="004A1103" w:rsidRDefault="004A1103" w:rsidP="00C701C3"/>
    <w:p w14:paraId="10176F71" w14:textId="77777777" w:rsidR="004A1103" w:rsidRPr="00C701C3" w:rsidRDefault="004A1103" w:rsidP="00C701C3"/>
    <w:sectPr w:rsidR="004A1103" w:rsidRPr="00C701C3" w:rsidSect="005E6E2E">
      <w:headerReference w:type="even" r:id="rId45"/>
      <w:headerReference w:type="default" r:id="rId46"/>
      <w:footerReference w:type="default" r:id="rId47"/>
      <w:pgSz w:w="11906" w:h="16838" w:code="9"/>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82782" w14:textId="77777777" w:rsidR="00335D73" w:rsidRDefault="00335D73">
      <w:pPr>
        <w:spacing w:after="0" w:line="240" w:lineRule="auto"/>
      </w:pPr>
      <w:r>
        <w:separator/>
      </w:r>
    </w:p>
  </w:endnote>
  <w:endnote w:type="continuationSeparator" w:id="0">
    <w:p w14:paraId="317870E0" w14:textId="77777777" w:rsidR="00335D73" w:rsidRDefault="00335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Microsoft YaHei">
    <w:altName w:val="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90FE3" w14:textId="1AE80F51" w:rsidR="00AA1F13" w:rsidRDefault="000F1DCE">
    <w:r>
      <w:rPr>
        <w:noProof/>
        <w:lang w:bidi="fr-FR"/>
      </w:rPr>
      <mc:AlternateContent>
        <mc:Choice Requires="wps">
          <w:drawing>
            <wp:anchor distT="0" distB="0" distL="114300" distR="114300" simplePos="0" relativeHeight="251668480" behindDoc="0" locked="0" layoutInCell="0" allowOverlap="1" wp14:anchorId="1C983FA2" wp14:editId="17CDEB0B">
              <wp:simplePos x="0" y="0"/>
              <wp:positionH relativeFrom="leftMargin">
                <wp:posOffset>6890035</wp:posOffset>
              </wp:positionH>
              <wp:positionV relativeFrom="bottomMargin">
                <wp:posOffset>218364</wp:posOffset>
              </wp:positionV>
              <wp:extent cx="520700" cy="520700"/>
              <wp:effectExtent l="0" t="0" r="0" b="0"/>
              <wp:wrapNone/>
              <wp:docPr id="2" name="Ova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22668D9A" w14:textId="77777777" w:rsidR="00AA1F13" w:rsidRPr="00C77D65" w:rsidRDefault="00616989">
                          <w:pPr>
                            <w:pStyle w:val="Sansinterligne"/>
                            <w:jc w:val="center"/>
                            <w:rPr>
                              <w:sz w:val="36"/>
                              <w:szCs w:val="36"/>
                            </w:rPr>
                          </w:pPr>
                          <w:r w:rsidRPr="00C77D65">
                            <w:rPr>
                              <w:sz w:val="36"/>
                              <w:szCs w:val="36"/>
                              <w:lang w:bidi="fr-FR"/>
                            </w:rPr>
                            <w:fldChar w:fldCharType="begin"/>
                          </w:r>
                          <w:r w:rsidRPr="00C77D65">
                            <w:rPr>
                              <w:sz w:val="36"/>
                              <w:szCs w:val="36"/>
                              <w:lang w:bidi="fr-FR"/>
                            </w:rPr>
                            <w:instrText xml:space="preserve"> PAGE  \* Arabic  \* MERGEFORMAT </w:instrText>
                          </w:r>
                          <w:r w:rsidRPr="00C77D65">
                            <w:rPr>
                              <w:sz w:val="36"/>
                              <w:szCs w:val="36"/>
                              <w:lang w:bidi="fr-FR"/>
                            </w:rPr>
                            <w:fldChar w:fldCharType="separate"/>
                          </w:r>
                          <w:r w:rsidR="00BC5723">
                            <w:rPr>
                              <w:noProof/>
                              <w:sz w:val="36"/>
                              <w:szCs w:val="36"/>
                              <w:lang w:bidi="fr-FR"/>
                            </w:rPr>
                            <w:t>1</w:t>
                          </w:r>
                          <w:r w:rsidRPr="00C77D65">
                            <w:rPr>
                              <w:noProof/>
                              <w:sz w:val="36"/>
                              <w:szCs w:val="36"/>
                              <w:lang w:bidi="fr-FR"/>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1C983FA2" id="Ovale 19" o:spid="_x0000_s1075"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" o:allowincell="f" fillcolor="white [3201]" stroked="f" strokeweight="6pt">
              <v:textbox inset="0,0,0,0">
                <w:txbxContent>
                  <w:p w14:paraId="22668D9A" w14:textId="77777777" w:rsidR="00AA1F13" w:rsidRPr="00C77D65" w:rsidRDefault="00616989">
                    <w:pPr>
                      <w:pStyle w:val="Sansinterligne"/>
                      <w:jc w:val="center"/>
                      <w:rPr>
                        <w:sz w:val="36"/>
                        <w:szCs w:val="36"/>
                      </w:rPr>
                    </w:pPr>
                    <w:r w:rsidRPr="00C77D65">
                      <w:rPr>
                        <w:sz w:val="36"/>
                        <w:szCs w:val="36"/>
                        <w:lang w:bidi="fr-FR"/>
                      </w:rPr>
                      <w:fldChar w:fldCharType="begin"/>
                    </w:r>
                    <w:r w:rsidRPr="00C77D65">
                      <w:rPr>
                        <w:sz w:val="36"/>
                        <w:szCs w:val="36"/>
                        <w:lang w:bidi="fr-FR"/>
                      </w:rPr>
                      <w:instrText xml:space="preserve"> PAGE  \* Arabic  \* MERGEFORMAT </w:instrText>
                    </w:r>
                    <w:r w:rsidRPr="00C77D65">
                      <w:rPr>
                        <w:sz w:val="36"/>
                        <w:szCs w:val="36"/>
                        <w:lang w:bidi="fr-FR"/>
                      </w:rPr>
                      <w:fldChar w:fldCharType="separate"/>
                    </w:r>
                    <w:r w:rsidR="00BC5723">
                      <w:rPr>
                        <w:noProof/>
                        <w:sz w:val="36"/>
                        <w:szCs w:val="36"/>
                        <w:lang w:bidi="fr-FR"/>
                      </w:rPr>
                      <w:t>1</w:t>
                    </w:r>
                    <w:r w:rsidRPr="00C77D65">
                      <w:rPr>
                        <w:noProof/>
                        <w:sz w:val="36"/>
                        <w:szCs w:val="36"/>
                        <w:lang w:bidi="fr-FR"/>
                      </w:rPr>
                      <w:fldChar w:fldCharType="end"/>
                    </w:r>
                  </w:p>
                </w:txbxContent>
              </v:textbox>
              <w10:wrap anchorx="margin" anchory="margin"/>
            </v:roundrect>
          </w:pict>
        </mc:Fallback>
      </mc:AlternateContent>
    </w:r>
    <w:r w:rsidR="005E6E2E">
      <w:t xml:space="preserve">Professeur : </w:t>
    </w:r>
    <w:r w:rsidR="00B22A68">
      <w:t>ABDESSALEM Belhaj</w:t>
    </w:r>
  </w:p>
  <w:p w14:paraId="4B13453E" w14:textId="77777777" w:rsidR="00AA1F13" w:rsidRDefault="00AA1F13">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B88A7" w14:textId="77777777" w:rsidR="00335D73" w:rsidRDefault="00335D73">
      <w:pPr>
        <w:spacing w:after="0" w:line="240" w:lineRule="auto"/>
      </w:pPr>
      <w:r>
        <w:separator/>
      </w:r>
    </w:p>
  </w:footnote>
  <w:footnote w:type="continuationSeparator" w:id="0">
    <w:p w14:paraId="071352A6" w14:textId="77777777" w:rsidR="00335D73" w:rsidRDefault="00335D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5926C" w14:textId="44D187C8" w:rsidR="00BF66DA" w:rsidRPr="00BF66DA" w:rsidRDefault="00BF66DA" w:rsidP="00BF66DA">
    <w:pPr>
      <w:pStyle w:val="En-tte"/>
      <w:jc w:val="center"/>
      <w:rPr>
        <w:u w:val="single"/>
      </w:rPr>
    </w:pPr>
    <w:r w:rsidRPr="00BF66DA">
      <w:rPr>
        <w:u w:val="single"/>
      </w:rPr>
      <w:t>Projet de programme web Avancée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2132C" w14:textId="458FFA3B" w:rsidR="005E6E2E" w:rsidRPr="001874F3" w:rsidRDefault="005E6E2E" w:rsidP="005E6E2E">
    <w:pPr>
      <w:pStyle w:val="En-tte"/>
      <w:jc w:val="center"/>
      <w:rPr>
        <w:u w:val="single"/>
      </w:rPr>
    </w:pPr>
    <w:r w:rsidRPr="001874F3">
      <w:rPr>
        <w:u w:val="single"/>
      </w:rPr>
      <w:t>Projet de programmation web Avancée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9B6F702"/>
    <w:lvl w:ilvl="0">
      <w:start w:val="1"/>
      <w:numFmt w:val="bullet"/>
      <w:pStyle w:val="Listepuces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epuces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epuces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epuces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epuces"/>
      <w:lvlText w:val=""/>
      <w:lvlJc w:val="left"/>
      <w:pPr>
        <w:ind w:left="360" w:hanging="360"/>
      </w:pPr>
      <w:rPr>
        <w:rFonts w:ascii="Symbol" w:hAnsi="Symbol" w:hint="default"/>
        <w:color w:val="00656B" w:themeColor="accent1" w:themeShade="BF"/>
      </w:rPr>
    </w:lvl>
  </w:abstractNum>
  <w:abstractNum w:abstractNumId="5" w15:restartNumberingAfterBreak="0">
    <w:nsid w:val="0E406F52"/>
    <w:multiLevelType w:val="hybridMultilevel"/>
    <w:tmpl w:val="70A250DE"/>
    <w:lvl w:ilvl="0" w:tplc="58A885D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20517C8F"/>
    <w:multiLevelType w:val="hybridMultilevel"/>
    <w:tmpl w:val="32C0589C"/>
    <w:lvl w:ilvl="0" w:tplc="ADBC7CDA">
      <w:start w:val="11"/>
      <w:numFmt w:val="bullet"/>
      <w:lvlText w:val="-"/>
      <w:lvlJc w:val="left"/>
      <w:pPr>
        <w:ind w:left="3675" w:hanging="360"/>
      </w:pPr>
      <w:rPr>
        <w:rFonts w:ascii="Arial" w:eastAsiaTheme="minorEastAsia" w:hAnsi="Arial" w:cs="Arial" w:hint="default"/>
      </w:rPr>
    </w:lvl>
    <w:lvl w:ilvl="1" w:tplc="040C0003" w:tentative="1">
      <w:start w:val="1"/>
      <w:numFmt w:val="bullet"/>
      <w:lvlText w:val="o"/>
      <w:lvlJc w:val="left"/>
      <w:pPr>
        <w:ind w:left="4395" w:hanging="360"/>
      </w:pPr>
      <w:rPr>
        <w:rFonts w:ascii="Courier New" w:hAnsi="Courier New" w:cs="Courier New" w:hint="default"/>
      </w:rPr>
    </w:lvl>
    <w:lvl w:ilvl="2" w:tplc="040C0005" w:tentative="1">
      <w:start w:val="1"/>
      <w:numFmt w:val="bullet"/>
      <w:lvlText w:val=""/>
      <w:lvlJc w:val="left"/>
      <w:pPr>
        <w:ind w:left="5115" w:hanging="360"/>
      </w:pPr>
      <w:rPr>
        <w:rFonts w:ascii="Wingdings" w:hAnsi="Wingdings" w:hint="default"/>
      </w:rPr>
    </w:lvl>
    <w:lvl w:ilvl="3" w:tplc="040C0001" w:tentative="1">
      <w:start w:val="1"/>
      <w:numFmt w:val="bullet"/>
      <w:lvlText w:val=""/>
      <w:lvlJc w:val="left"/>
      <w:pPr>
        <w:ind w:left="5835" w:hanging="360"/>
      </w:pPr>
      <w:rPr>
        <w:rFonts w:ascii="Symbol" w:hAnsi="Symbol" w:hint="default"/>
      </w:rPr>
    </w:lvl>
    <w:lvl w:ilvl="4" w:tplc="040C0003" w:tentative="1">
      <w:start w:val="1"/>
      <w:numFmt w:val="bullet"/>
      <w:lvlText w:val="o"/>
      <w:lvlJc w:val="left"/>
      <w:pPr>
        <w:ind w:left="6555" w:hanging="360"/>
      </w:pPr>
      <w:rPr>
        <w:rFonts w:ascii="Courier New" w:hAnsi="Courier New" w:cs="Courier New" w:hint="default"/>
      </w:rPr>
    </w:lvl>
    <w:lvl w:ilvl="5" w:tplc="040C0005" w:tentative="1">
      <w:start w:val="1"/>
      <w:numFmt w:val="bullet"/>
      <w:lvlText w:val=""/>
      <w:lvlJc w:val="left"/>
      <w:pPr>
        <w:ind w:left="7275" w:hanging="360"/>
      </w:pPr>
      <w:rPr>
        <w:rFonts w:ascii="Wingdings" w:hAnsi="Wingdings" w:hint="default"/>
      </w:rPr>
    </w:lvl>
    <w:lvl w:ilvl="6" w:tplc="040C0001" w:tentative="1">
      <w:start w:val="1"/>
      <w:numFmt w:val="bullet"/>
      <w:lvlText w:val=""/>
      <w:lvlJc w:val="left"/>
      <w:pPr>
        <w:ind w:left="7995" w:hanging="360"/>
      </w:pPr>
      <w:rPr>
        <w:rFonts w:ascii="Symbol" w:hAnsi="Symbol" w:hint="default"/>
      </w:rPr>
    </w:lvl>
    <w:lvl w:ilvl="7" w:tplc="040C0003" w:tentative="1">
      <w:start w:val="1"/>
      <w:numFmt w:val="bullet"/>
      <w:lvlText w:val="o"/>
      <w:lvlJc w:val="left"/>
      <w:pPr>
        <w:ind w:left="8715" w:hanging="360"/>
      </w:pPr>
      <w:rPr>
        <w:rFonts w:ascii="Courier New" w:hAnsi="Courier New" w:cs="Courier New" w:hint="default"/>
      </w:rPr>
    </w:lvl>
    <w:lvl w:ilvl="8" w:tplc="040C0005" w:tentative="1">
      <w:start w:val="1"/>
      <w:numFmt w:val="bullet"/>
      <w:lvlText w:val=""/>
      <w:lvlJc w:val="left"/>
      <w:pPr>
        <w:ind w:left="9435" w:hanging="360"/>
      </w:pPr>
      <w:rPr>
        <w:rFonts w:ascii="Wingdings" w:hAnsi="Wingdings" w:hint="default"/>
      </w:rPr>
    </w:lvl>
  </w:abstractNum>
  <w:abstractNum w:abstractNumId="7" w15:restartNumberingAfterBreak="0">
    <w:nsid w:val="410A5FC5"/>
    <w:multiLevelType w:val="hybridMultilevel"/>
    <w:tmpl w:val="923A6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66D75EC"/>
    <w:multiLevelType w:val="hybridMultilevel"/>
    <w:tmpl w:val="7BF6142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6C23267"/>
    <w:multiLevelType w:val="hybridMultilevel"/>
    <w:tmpl w:val="D1C86E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63087E"/>
    <w:multiLevelType w:val="hybridMultilevel"/>
    <w:tmpl w:val="8C94B51E"/>
    <w:lvl w:ilvl="0" w:tplc="AB821A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A6D70C8"/>
    <w:multiLevelType w:val="hybridMultilevel"/>
    <w:tmpl w:val="57328E82"/>
    <w:lvl w:ilvl="0" w:tplc="614AD192">
      <w:start w:val="1"/>
      <w:numFmt w:val="lowerLetter"/>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53B62924"/>
    <w:multiLevelType w:val="hybridMultilevel"/>
    <w:tmpl w:val="F2BEEB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AB50C29"/>
    <w:multiLevelType w:val="hybridMultilevel"/>
    <w:tmpl w:val="613823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243717C"/>
    <w:multiLevelType w:val="hybridMultilevel"/>
    <w:tmpl w:val="C494167E"/>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73C21D55"/>
    <w:multiLevelType w:val="hybridMultilevel"/>
    <w:tmpl w:val="DCA6768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97501342">
    <w:abstractNumId w:val="4"/>
  </w:num>
  <w:num w:numId="2" w16cid:durableId="1911190768">
    <w:abstractNumId w:val="4"/>
  </w:num>
  <w:num w:numId="3" w16cid:durableId="345210208">
    <w:abstractNumId w:val="3"/>
  </w:num>
  <w:num w:numId="4" w16cid:durableId="730546248">
    <w:abstractNumId w:val="3"/>
  </w:num>
  <w:num w:numId="5" w16cid:durableId="1838229072">
    <w:abstractNumId w:val="2"/>
  </w:num>
  <w:num w:numId="6" w16cid:durableId="800464848">
    <w:abstractNumId w:val="2"/>
  </w:num>
  <w:num w:numId="7" w16cid:durableId="1373115956">
    <w:abstractNumId w:val="1"/>
  </w:num>
  <w:num w:numId="8" w16cid:durableId="44569865">
    <w:abstractNumId w:val="1"/>
  </w:num>
  <w:num w:numId="9" w16cid:durableId="272709402">
    <w:abstractNumId w:val="0"/>
  </w:num>
  <w:num w:numId="10" w16cid:durableId="26175559">
    <w:abstractNumId w:val="0"/>
  </w:num>
  <w:num w:numId="11" w16cid:durableId="98835658">
    <w:abstractNumId w:val="4"/>
  </w:num>
  <w:num w:numId="12" w16cid:durableId="1069962305">
    <w:abstractNumId w:val="3"/>
  </w:num>
  <w:num w:numId="13" w16cid:durableId="2086758991">
    <w:abstractNumId w:val="2"/>
  </w:num>
  <w:num w:numId="14" w16cid:durableId="515458347">
    <w:abstractNumId w:val="1"/>
  </w:num>
  <w:num w:numId="15" w16cid:durableId="1096484365">
    <w:abstractNumId w:val="0"/>
  </w:num>
  <w:num w:numId="16" w16cid:durableId="1021588438">
    <w:abstractNumId w:val="10"/>
  </w:num>
  <w:num w:numId="17" w16cid:durableId="1435246864">
    <w:abstractNumId w:val="5"/>
  </w:num>
  <w:num w:numId="18" w16cid:durableId="823354358">
    <w:abstractNumId w:val="11"/>
  </w:num>
  <w:num w:numId="19" w16cid:durableId="1735002534">
    <w:abstractNumId w:val="14"/>
  </w:num>
  <w:num w:numId="20" w16cid:durableId="311564811">
    <w:abstractNumId w:val="8"/>
  </w:num>
  <w:num w:numId="21" w16cid:durableId="846479413">
    <w:abstractNumId w:val="15"/>
  </w:num>
  <w:num w:numId="22" w16cid:durableId="1186989998">
    <w:abstractNumId w:val="7"/>
  </w:num>
  <w:num w:numId="23" w16cid:durableId="184949830">
    <w:abstractNumId w:val="13"/>
  </w:num>
  <w:num w:numId="24" w16cid:durableId="1499298936">
    <w:abstractNumId w:val="12"/>
  </w:num>
  <w:num w:numId="25" w16cid:durableId="593248688">
    <w:abstractNumId w:val="9"/>
  </w:num>
  <w:num w:numId="26" w16cid:durableId="909043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43E"/>
    <w:rsid w:val="0000152B"/>
    <w:rsid w:val="000033DF"/>
    <w:rsid w:val="00006996"/>
    <w:rsid w:val="000109ED"/>
    <w:rsid w:val="0001107D"/>
    <w:rsid w:val="00011ADF"/>
    <w:rsid w:val="00020505"/>
    <w:rsid w:val="00036BFA"/>
    <w:rsid w:val="00054777"/>
    <w:rsid w:val="0006054A"/>
    <w:rsid w:val="00066C3F"/>
    <w:rsid w:val="000705BF"/>
    <w:rsid w:val="00074E8B"/>
    <w:rsid w:val="00093CA1"/>
    <w:rsid w:val="00097779"/>
    <w:rsid w:val="000A2A5E"/>
    <w:rsid w:val="000A666C"/>
    <w:rsid w:val="000B1035"/>
    <w:rsid w:val="000B55A6"/>
    <w:rsid w:val="000C2229"/>
    <w:rsid w:val="000C68C9"/>
    <w:rsid w:val="000C7026"/>
    <w:rsid w:val="000D0981"/>
    <w:rsid w:val="000F1DCE"/>
    <w:rsid w:val="00103D90"/>
    <w:rsid w:val="00113FEC"/>
    <w:rsid w:val="0014443A"/>
    <w:rsid w:val="0014743B"/>
    <w:rsid w:val="0016270C"/>
    <w:rsid w:val="0016284F"/>
    <w:rsid w:val="00167373"/>
    <w:rsid w:val="001874F3"/>
    <w:rsid w:val="00195EE9"/>
    <w:rsid w:val="001C222D"/>
    <w:rsid w:val="001D0F5D"/>
    <w:rsid w:val="001E5756"/>
    <w:rsid w:val="001F3876"/>
    <w:rsid w:val="00203C63"/>
    <w:rsid w:val="00210139"/>
    <w:rsid w:val="002172AD"/>
    <w:rsid w:val="00225ABE"/>
    <w:rsid w:val="00231AE2"/>
    <w:rsid w:val="00231E83"/>
    <w:rsid w:val="00235399"/>
    <w:rsid w:val="002376A1"/>
    <w:rsid w:val="00250271"/>
    <w:rsid w:val="00272205"/>
    <w:rsid w:val="00275DEE"/>
    <w:rsid w:val="002872DD"/>
    <w:rsid w:val="002909E0"/>
    <w:rsid w:val="00296D3F"/>
    <w:rsid w:val="002D1B51"/>
    <w:rsid w:val="002E5CAB"/>
    <w:rsid w:val="00316503"/>
    <w:rsid w:val="0033156F"/>
    <w:rsid w:val="00335D73"/>
    <w:rsid w:val="00336E54"/>
    <w:rsid w:val="00360BD2"/>
    <w:rsid w:val="00362097"/>
    <w:rsid w:val="003650D2"/>
    <w:rsid w:val="003661EE"/>
    <w:rsid w:val="0038039A"/>
    <w:rsid w:val="003820DB"/>
    <w:rsid w:val="00385085"/>
    <w:rsid w:val="003A1C0F"/>
    <w:rsid w:val="003A32B3"/>
    <w:rsid w:val="003A4F6F"/>
    <w:rsid w:val="003A7D52"/>
    <w:rsid w:val="003B2638"/>
    <w:rsid w:val="003B3056"/>
    <w:rsid w:val="003C6135"/>
    <w:rsid w:val="003D2F00"/>
    <w:rsid w:val="00401C07"/>
    <w:rsid w:val="004126F8"/>
    <w:rsid w:val="004154B5"/>
    <w:rsid w:val="0042124A"/>
    <w:rsid w:val="004231F7"/>
    <w:rsid w:val="00425ADA"/>
    <w:rsid w:val="004312D8"/>
    <w:rsid w:val="00437B33"/>
    <w:rsid w:val="00445B89"/>
    <w:rsid w:val="004607E9"/>
    <w:rsid w:val="00471B1A"/>
    <w:rsid w:val="004A1103"/>
    <w:rsid w:val="004A15D0"/>
    <w:rsid w:val="004B2132"/>
    <w:rsid w:val="004D6B6B"/>
    <w:rsid w:val="004E4D8D"/>
    <w:rsid w:val="00506CB0"/>
    <w:rsid w:val="0051615D"/>
    <w:rsid w:val="00524BAA"/>
    <w:rsid w:val="005439D8"/>
    <w:rsid w:val="005576F7"/>
    <w:rsid w:val="00563DA0"/>
    <w:rsid w:val="00564061"/>
    <w:rsid w:val="005860F9"/>
    <w:rsid w:val="005C5BDA"/>
    <w:rsid w:val="005E6E2E"/>
    <w:rsid w:val="00614065"/>
    <w:rsid w:val="0061614A"/>
    <w:rsid w:val="00616989"/>
    <w:rsid w:val="00641ECC"/>
    <w:rsid w:val="006517B8"/>
    <w:rsid w:val="00651DD5"/>
    <w:rsid w:val="00655AB1"/>
    <w:rsid w:val="00665837"/>
    <w:rsid w:val="006957ED"/>
    <w:rsid w:val="006A4033"/>
    <w:rsid w:val="006A5C50"/>
    <w:rsid w:val="006C22F5"/>
    <w:rsid w:val="006C2AE9"/>
    <w:rsid w:val="00747CBC"/>
    <w:rsid w:val="00752BAC"/>
    <w:rsid w:val="00793F75"/>
    <w:rsid w:val="0079748F"/>
    <w:rsid w:val="007A753B"/>
    <w:rsid w:val="007B04EC"/>
    <w:rsid w:val="007B165B"/>
    <w:rsid w:val="007B2100"/>
    <w:rsid w:val="007B2132"/>
    <w:rsid w:val="007B346A"/>
    <w:rsid w:val="007C27B8"/>
    <w:rsid w:val="007D1BBD"/>
    <w:rsid w:val="007F4D10"/>
    <w:rsid w:val="0080150B"/>
    <w:rsid w:val="00806EF3"/>
    <w:rsid w:val="00811129"/>
    <w:rsid w:val="008234E0"/>
    <w:rsid w:val="00830235"/>
    <w:rsid w:val="00843AEF"/>
    <w:rsid w:val="008459FC"/>
    <w:rsid w:val="00895AEC"/>
    <w:rsid w:val="0089603C"/>
    <w:rsid w:val="008A753D"/>
    <w:rsid w:val="008C37CC"/>
    <w:rsid w:val="008C5E2C"/>
    <w:rsid w:val="008F04B9"/>
    <w:rsid w:val="00901758"/>
    <w:rsid w:val="0090396B"/>
    <w:rsid w:val="00912126"/>
    <w:rsid w:val="00920CD6"/>
    <w:rsid w:val="00921E05"/>
    <w:rsid w:val="009410F8"/>
    <w:rsid w:val="00942CE0"/>
    <w:rsid w:val="00957836"/>
    <w:rsid w:val="00962160"/>
    <w:rsid w:val="00970BD4"/>
    <w:rsid w:val="00977775"/>
    <w:rsid w:val="00991253"/>
    <w:rsid w:val="00994D1D"/>
    <w:rsid w:val="009A56E9"/>
    <w:rsid w:val="009A6F79"/>
    <w:rsid w:val="009A7297"/>
    <w:rsid w:val="009C01B1"/>
    <w:rsid w:val="00A00A41"/>
    <w:rsid w:val="00A068EB"/>
    <w:rsid w:val="00A15BB0"/>
    <w:rsid w:val="00A27FA6"/>
    <w:rsid w:val="00A3182B"/>
    <w:rsid w:val="00A33BEE"/>
    <w:rsid w:val="00A362E1"/>
    <w:rsid w:val="00A45815"/>
    <w:rsid w:val="00A633F7"/>
    <w:rsid w:val="00A70359"/>
    <w:rsid w:val="00A70CFC"/>
    <w:rsid w:val="00AA1F13"/>
    <w:rsid w:val="00AB3400"/>
    <w:rsid w:val="00AB64D4"/>
    <w:rsid w:val="00AC1D2D"/>
    <w:rsid w:val="00AC5740"/>
    <w:rsid w:val="00AE41BF"/>
    <w:rsid w:val="00AE5DBE"/>
    <w:rsid w:val="00AF4F54"/>
    <w:rsid w:val="00AF77D1"/>
    <w:rsid w:val="00B14CCE"/>
    <w:rsid w:val="00B16789"/>
    <w:rsid w:val="00B22A68"/>
    <w:rsid w:val="00B23710"/>
    <w:rsid w:val="00B311A4"/>
    <w:rsid w:val="00B336E2"/>
    <w:rsid w:val="00B41698"/>
    <w:rsid w:val="00B430B7"/>
    <w:rsid w:val="00B532F3"/>
    <w:rsid w:val="00B70300"/>
    <w:rsid w:val="00B7726A"/>
    <w:rsid w:val="00B818D6"/>
    <w:rsid w:val="00B90177"/>
    <w:rsid w:val="00B93FDF"/>
    <w:rsid w:val="00BA143E"/>
    <w:rsid w:val="00BA2424"/>
    <w:rsid w:val="00BA7165"/>
    <w:rsid w:val="00BB0743"/>
    <w:rsid w:val="00BB3C0D"/>
    <w:rsid w:val="00BC5723"/>
    <w:rsid w:val="00BD7F5F"/>
    <w:rsid w:val="00BE1A92"/>
    <w:rsid w:val="00BF66DA"/>
    <w:rsid w:val="00C27599"/>
    <w:rsid w:val="00C30EFA"/>
    <w:rsid w:val="00C34D86"/>
    <w:rsid w:val="00C701C3"/>
    <w:rsid w:val="00C77D65"/>
    <w:rsid w:val="00C80AFE"/>
    <w:rsid w:val="00C81F3D"/>
    <w:rsid w:val="00C83A7B"/>
    <w:rsid w:val="00C86F43"/>
    <w:rsid w:val="00C94D48"/>
    <w:rsid w:val="00CB4A4D"/>
    <w:rsid w:val="00CD3FE9"/>
    <w:rsid w:val="00CD5423"/>
    <w:rsid w:val="00CE5BFA"/>
    <w:rsid w:val="00CF3127"/>
    <w:rsid w:val="00D10831"/>
    <w:rsid w:val="00D1559A"/>
    <w:rsid w:val="00D30F34"/>
    <w:rsid w:val="00D52595"/>
    <w:rsid w:val="00D61D2E"/>
    <w:rsid w:val="00D7248A"/>
    <w:rsid w:val="00D73345"/>
    <w:rsid w:val="00D802A2"/>
    <w:rsid w:val="00DA7C93"/>
    <w:rsid w:val="00DD0085"/>
    <w:rsid w:val="00DD0B3F"/>
    <w:rsid w:val="00DE6F3F"/>
    <w:rsid w:val="00E0736E"/>
    <w:rsid w:val="00E14457"/>
    <w:rsid w:val="00E25D01"/>
    <w:rsid w:val="00E36121"/>
    <w:rsid w:val="00E4338B"/>
    <w:rsid w:val="00E469E9"/>
    <w:rsid w:val="00E55BF9"/>
    <w:rsid w:val="00E707C0"/>
    <w:rsid w:val="00E7362F"/>
    <w:rsid w:val="00EB2E0D"/>
    <w:rsid w:val="00EC1D78"/>
    <w:rsid w:val="00ED0846"/>
    <w:rsid w:val="00EE6E6B"/>
    <w:rsid w:val="00EF0E81"/>
    <w:rsid w:val="00F07B0B"/>
    <w:rsid w:val="00F07EB5"/>
    <w:rsid w:val="00F32242"/>
    <w:rsid w:val="00F51A15"/>
    <w:rsid w:val="00F54061"/>
    <w:rsid w:val="00F868C2"/>
    <w:rsid w:val="00F90B2D"/>
    <w:rsid w:val="00FA7F52"/>
    <w:rsid w:val="00FC7DDE"/>
    <w:rsid w:val="00FD1648"/>
    <w:rsid w:val="00FD2C3D"/>
    <w:rsid w:val="00FD2D50"/>
    <w:rsid w:val="00FD40A5"/>
    <w:rsid w:val="00FD71E8"/>
    <w:rsid w:val="00FE2EAA"/>
    <w:rsid w:val="00FF0962"/>
    <w:rsid w:val="00FF30E1"/>
    <w:rsid w:val="00FF7E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7F66CE8"/>
  <w15:docId w15:val="{F338B55B-3952-417B-89CF-C55828B9F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097"/>
  </w:style>
  <w:style w:type="paragraph" w:styleId="Titre1">
    <w:name w:val="heading 1"/>
    <w:basedOn w:val="Normal"/>
    <w:next w:val="Normal"/>
    <w:link w:val="Titre1Car"/>
    <w:uiPriority w:val="9"/>
    <w:qFormat/>
    <w:rsid w:val="00362097"/>
    <w:pPr>
      <w:keepNext/>
      <w:keepLines/>
      <w:spacing w:before="400" w:after="40" w:line="240" w:lineRule="auto"/>
      <w:outlineLvl w:val="0"/>
    </w:pPr>
    <w:rPr>
      <w:rFonts w:asciiTheme="majorHAnsi" w:eastAsiaTheme="majorEastAsia" w:hAnsiTheme="majorHAnsi" w:cstheme="majorBidi"/>
      <w:color w:val="004348" w:themeColor="accent1" w:themeShade="80"/>
      <w:sz w:val="36"/>
      <w:szCs w:val="36"/>
    </w:rPr>
  </w:style>
  <w:style w:type="paragraph" w:styleId="Titre2">
    <w:name w:val="heading 2"/>
    <w:basedOn w:val="Normal"/>
    <w:next w:val="Normal"/>
    <w:link w:val="Titre2Car"/>
    <w:uiPriority w:val="9"/>
    <w:unhideWhenUsed/>
    <w:qFormat/>
    <w:rsid w:val="00362097"/>
    <w:pPr>
      <w:keepNext/>
      <w:keepLines/>
      <w:spacing w:before="40" w:after="0" w:line="240" w:lineRule="auto"/>
      <w:outlineLvl w:val="1"/>
    </w:pPr>
    <w:rPr>
      <w:rFonts w:asciiTheme="majorHAnsi" w:eastAsiaTheme="majorEastAsia" w:hAnsiTheme="majorHAnsi" w:cstheme="majorBidi"/>
      <w:color w:val="00656B" w:themeColor="accent1" w:themeShade="BF"/>
      <w:sz w:val="32"/>
      <w:szCs w:val="32"/>
    </w:rPr>
  </w:style>
  <w:style w:type="paragraph" w:styleId="Titre3">
    <w:name w:val="heading 3"/>
    <w:basedOn w:val="Normal"/>
    <w:next w:val="Normal"/>
    <w:link w:val="Titre3Car"/>
    <w:uiPriority w:val="9"/>
    <w:unhideWhenUsed/>
    <w:qFormat/>
    <w:rsid w:val="00362097"/>
    <w:pPr>
      <w:keepNext/>
      <w:keepLines/>
      <w:spacing w:before="40" w:after="0" w:line="240" w:lineRule="auto"/>
      <w:outlineLvl w:val="2"/>
    </w:pPr>
    <w:rPr>
      <w:rFonts w:asciiTheme="majorHAnsi" w:eastAsiaTheme="majorEastAsia" w:hAnsiTheme="majorHAnsi" w:cstheme="majorBidi"/>
      <w:color w:val="00656B" w:themeColor="accent1" w:themeShade="BF"/>
      <w:sz w:val="28"/>
      <w:szCs w:val="28"/>
    </w:rPr>
  </w:style>
  <w:style w:type="paragraph" w:styleId="Titre4">
    <w:name w:val="heading 4"/>
    <w:basedOn w:val="Normal"/>
    <w:next w:val="Normal"/>
    <w:link w:val="Titre4Car"/>
    <w:uiPriority w:val="9"/>
    <w:unhideWhenUsed/>
    <w:qFormat/>
    <w:rsid w:val="00362097"/>
    <w:pPr>
      <w:keepNext/>
      <w:keepLines/>
      <w:spacing w:before="40" w:after="0"/>
      <w:outlineLvl w:val="3"/>
    </w:pPr>
    <w:rPr>
      <w:rFonts w:asciiTheme="majorHAnsi" w:eastAsiaTheme="majorEastAsia" w:hAnsiTheme="majorHAnsi" w:cstheme="majorBidi"/>
      <w:color w:val="00656B" w:themeColor="accent1" w:themeShade="BF"/>
      <w:sz w:val="24"/>
      <w:szCs w:val="24"/>
    </w:rPr>
  </w:style>
  <w:style w:type="paragraph" w:styleId="Titre5">
    <w:name w:val="heading 5"/>
    <w:basedOn w:val="Normal"/>
    <w:next w:val="Normal"/>
    <w:link w:val="Titre5Car"/>
    <w:uiPriority w:val="9"/>
    <w:unhideWhenUsed/>
    <w:qFormat/>
    <w:rsid w:val="00362097"/>
    <w:pPr>
      <w:keepNext/>
      <w:keepLines/>
      <w:spacing w:before="40" w:after="0"/>
      <w:outlineLvl w:val="4"/>
    </w:pPr>
    <w:rPr>
      <w:rFonts w:asciiTheme="majorHAnsi" w:eastAsiaTheme="majorEastAsia" w:hAnsiTheme="majorHAnsi" w:cstheme="majorBidi"/>
      <w:caps/>
      <w:color w:val="00656B" w:themeColor="accent1" w:themeShade="BF"/>
    </w:rPr>
  </w:style>
  <w:style w:type="paragraph" w:styleId="Titre6">
    <w:name w:val="heading 6"/>
    <w:basedOn w:val="Normal"/>
    <w:next w:val="Normal"/>
    <w:link w:val="Titre6Car"/>
    <w:uiPriority w:val="9"/>
    <w:unhideWhenUsed/>
    <w:qFormat/>
    <w:rsid w:val="00362097"/>
    <w:pPr>
      <w:keepNext/>
      <w:keepLines/>
      <w:spacing w:before="40" w:after="0"/>
      <w:outlineLvl w:val="5"/>
    </w:pPr>
    <w:rPr>
      <w:rFonts w:asciiTheme="majorHAnsi" w:eastAsiaTheme="majorEastAsia" w:hAnsiTheme="majorHAnsi" w:cstheme="majorBidi"/>
      <w:i/>
      <w:iCs/>
      <w:caps/>
      <w:color w:val="004348" w:themeColor="accent1" w:themeShade="80"/>
    </w:rPr>
  </w:style>
  <w:style w:type="paragraph" w:styleId="Titre7">
    <w:name w:val="heading 7"/>
    <w:basedOn w:val="Normal"/>
    <w:next w:val="Normal"/>
    <w:link w:val="Titre7Car"/>
    <w:uiPriority w:val="9"/>
    <w:unhideWhenUsed/>
    <w:qFormat/>
    <w:rsid w:val="00362097"/>
    <w:pPr>
      <w:keepNext/>
      <w:keepLines/>
      <w:spacing w:before="40" w:after="0"/>
      <w:outlineLvl w:val="6"/>
    </w:pPr>
    <w:rPr>
      <w:rFonts w:asciiTheme="majorHAnsi" w:eastAsiaTheme="majorEastAsia" w:hAnsiTheme="majorHAnsi" w:cstheme="majorBidi"/>
      <w:b/>
      <w:bCs/>
      <w:color w:val="004348" w:themeColor="accent1" w:themeShade="80"/>
    </w:rPr>
  </w:style>
  <w:style w:type="paragraph" w:styleId="Titre8">
    <w:name w:val="heading 8"/>
    <w:basedOn w:val="Normal"/>
    <w:next w:val="Normal"/>
    <w:link w:val="Titre8Car"/>
    <w:uiPriority w:val="9"/>
    <w:unhideWhenUsed/>
    <w:qFormat/>
    <w:rsid w:val="00362097"/>
    <w:pPr>
      <w:keepNext/>
      <w:keepLines/>
      <w:spacing w:before="40" w:after="0"/>
      <w:outlineLvl w:val="7"/>
    </w:pPr>
    <w:rPr>
      <w:rFonts w:asciiTheme="majorHAnsi" w:eastAsiaTheme="majorEastAsia" w:hAnsiTheme="majorHAnsi" w:cstheme="majorBidi"/>
      <w:b/>
      <w:bCs/>
      <w:i/>
      <w:iCs/>
      <w:color w:val="004348" w:themeColor="accent1" w:themeShade="80"/>
    </w:rPr>
  </w:style>
  <w:style w:type="paragraph" w:styleId="Titre9">
    <w:name w:val="heading 9"/>
    <w:basedOn w:val="Normal"/>
    <w:next w:val="Normal"/>
    <w:link w:val="Titre9Car"/>
    <w:uiPriority w:val="9"/>
    <w:unhideWhenUsed/>
    <w:qFormat/>
    <w:rsid w:val="00362097"/>
    <w:pPr>
      <w:keepNext/>
      <w:keepLines/>
      <w:spacing w:before="40" w:after="0"/>
      <w:outlineLvl w:val="8"/>
    </w:pPr>
    <w:rPr>
      <w:rFonts w:asciiTheme="majorHAnsi" w:eastAsiaTheme="majorEastAsia" w:hAnsiTheme="majorHAnsi" w:cstheme="majorBidi"/>
      <w:i/>
      <w:iCs/>
      <w:color w:val="004348"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62097"/>
    <w:rPr>
      <w:rFonts w:asciiTheme="majorHAnsi" w:eastAsiaTheme="majorEastAsia" w:hAnsiTheme="majorHAnsi" w:cstheme="majorBidi"/>
      <w:color w:val="004348" w:themeColor="accent1" w:themeShade="80"/>
      <w:sz w:val="36"/>
      <w:szCs w:val="36"/>
    </w:rPr>
  </w:style>
  <w:style w:type="character" w:customStyle="1" w:styleId="Titre2Car">
    <w:name w:val="Titre 2 Car"/>
    <w:basedOn w:val="Policepardfaut"/>
    <w:link w:val="Titre2"/>
    <w:uiPriority w:val="9"/>
    <w:rsid w:val="00362097"/>
    <w:rPr>
      <w:rFonts w:asciiTheme="majorHAnsi" w:eastAsiaTheme="majorEastAsia" w:hAnsiTheme="majorHAnsi" w:cstheme="majorBidi"/>
      <w:color w:val="00656B" w:themeColor="accent1" w:themeShade="BF"/>
      <w:sz w:val="32"/>
      <w:szCs w:val="32"/>
    </w:rPr>
  </w:style>
  <w:style w:type="character" w:customStyle="1" w:styleId="Titre3Car">
    <w:name w:val="Titre 3 Car"/>
    <w:basedOn w:val="Policepardfaut"/>
    <w:link w:val="Titre3"/>
    <w:uiPriority w:val="9"/>
    <w:rsid w:val="00362097"/>
    <w:rPr>
      <w:rFonts w:asciiTheme="majorHAnsi" w:eastAsiaTheme="majorEastAsia" w:hAnsiTheme="majorHAnsi" w:cstheme="majorBidi"/>
      <w:color w:val="00656B" w:themeColor="accent1" w:themeShade="BF"/>
      <w:sz w:val="28"/>
      <w:szCs w:val="28"/>
    </w:rPr>
  </w:style>
  <w:style w:type="paragraph" w:styleId="Titre">
    <w:name w:val="Title"/>
    <w:basedOn w:val="Normal"/>
    <w:next w:val="Normal"/>
    <w:link w:val="TitreCar"/>
    <w:uiPriority w:val="10"/>
    <w:qFormat/>
    <w:rsid w:val="00362097"/>
    <w:pPr>
      <w:spacing w:after="0" w:line="204" w:lineRule="auto"/>
      <w:contextualSpacing/>
    </w:pPr>
    <w:rPr>
      <w:rFonts w:asciiTheme="majorHAnsi" w:eastAsiaTheme="majorEastAsia" w:hAnsiTheme="majorHAnsi" w:cstheme="majorBidi"/>
      <w:caps/>
      <w:color w:val="013D3D" w:themeColor="text2"/>
      <w:spacing w:val="-15"/>
      <w:sz w:val="72"/>
      <w:szCs w:val="72"/>
    </w:rPr>
  </w:style>
  <w:style w:type="character" w:customStyle="1" w:styleId="TitreCar">
    <w:name w:val="Titre Car"/>
    <w:basedOn w:val="Policepardfaut"/>
    <w:link w:val="Titre"/>
    <w:uiPriority w:val="10"/>
    <w:rsid w:val="00362097"/>
    <w:rPr>
      <w:rFonts w:asciiTheme="majorHAnsi" w:eastAsiaTheme="majorEastAsia" w:hAnsiTheme="majorHAnsi" w:cstheme="majorBidi"/>
      <w:caps/>
      <w:color w:val="013D3D" w:themeColor="text2"/>
      <w:spacing w:val="-15"/>
      <w:sz w:val="72"/>
      <w:szCs w:val="72"/>
    </w:rPr>
  </w:style>
  <w:style w:type="paragraph" w:styleId="Sous-titre">
    <w:name w:val="Subtitle"/>
    <w:basedOn w:val="Normal"/>
    <w:next w:val="Normal"/>
    <w:link w:val="Sous-titreCar"/>
    <w:uiPriority w:val="11"/>
    <w:qFormat/>
    <w:rsid w:val="00362097"/>
    <w:pPr>
      <w:numPr>
        <w:ilvl w:val="1"/>
      </w:numPr>
      <w:spacing w:after="240" w:line="240" w:lineRule="auto"/>
    </w:pPr>
    <w:rPr>
      <w:rFonts w:asciiTheme="majorHAnsi" w:eastAsiaTheme="majorEastAsia" w:hAnsiTheme="majorHAnsi" w:cstheme="majorBidi"/>
      <w:color w:val="008890" w:themeColor="accent1"/>
      <w:sz w:val="28"/>
      <w:szCs w:val="28"/>
    </w:rPr>
  </w:style>
  <w:style w:type="character" w:customStyle="1" w:styleId="Sous-titreCar">
    <w:name w:val="Sous-titre Car"/>
    <w:basedOn w:val="Policepardfaut"/>
    <w:link w:val="Sous-titre"/>
    <w:uiPriority w:val="11"/>
    <w:rsid w:val="00362097"/>
    <w:rPr>
      <w:rFonts w:asciiTheme="majorHAnsi" w:eastAsiaTheme="majorEastAsia" w:hAnsiTheme="majorHAnsi" w:cstheme="majorBidi"/>
      <w:color w:val="008890" w:themeColor="accent1"/>
      <w:sz w:val="28"/>
      <w:szCs w:val="28"/>
    </w:rPr>
  </w:style>
  <w:style w:type="paragraph" w:styleId="Pieddepage">
    <w:name w:val="footer"/>
    <w:basedOn w:val="Normal"/>
    <w:link w:val="PieddepageCar"/>
    <w:uiPriority w:val="99"/>
    <w:unhideWhenUsed/>
    <w:pPr>
      <w:tabs>
        <w:tab w:val="center" w:pos="4320"/>
        <w:tab w:val="right" w:pos="8640"/>
      </w:tabs>
    </w:pPr>
  </w:style>
  <w:style w:type="character" w:customStyle="1" w:styleId="PieddepageCar">
    <w:name w:val="Pied de page Car"/>
    <w:basedOn w:val="Policepardfaut"/>
    <w:link w:val="Pieddepage"/>
    <w:uiPriority w:val="99"/>
    <w:rPr>
      <w:rFonts w:cs="Times New Roman"/>
      <w:color w:val="000000" w:themeColor="text1"/>
      <w:szCs w:val="20"/>
    </w:rPr>
  </w:style>
  <w:style w:type="paragraph" w:styleId="Lgende">
    <w:name w:val="caption"/>
    <w:basedOn w:val="Normal"/>
    <w:next w:val="Normal"/>
    <w:uiPriority w:val="35"/>
    <w:unhideWhenUsed/>
    <w:qFormat/>
    <w:rsid w:val="00362097"/>
    <w:pPr>
      <w:spacing w:line="240" w:lineRule="auto"/>
    </w:pPr>
    <w:rPr>
      <w:b/>
      <w:bCs/>
      <w:smallCaps/>
      <w:color w:val="013D3D" w:themeColor="text2"/>
    </w:rPr>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000000" w:themeColor="text1"/>
      <w:sz w:val="16"/>
      <w:szCs w:val="16"/>
    </w:rPr>
  </w:style>
  <w:style w:type="paragraph" w:styleId="Normalcentr">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Titredulivre">
    <w:name w:val="Book Title"/>
    <w:basedOn w:val="Policepardfaut"/>
    <w:uiPriority w:val="33"/>
    <w:qFormat/>
    <w:rsid w:val="00362097"/>
    <w:rPr>
      <w:b/>
      <w:bCs/>
      <w:smallCaps/>
      <w:spacing w:val="10"/>
    </w:rPr>
  </w:style>
  <w:style w:type="character" w:styleId="Accentuation">
    <w:name w:val="Emphasis"/>
    <w:basedOn w:val="Policepardfaut"/>
    <w:uiPriority w:val="20"/>
    <w:qFormat/>
    <w:rsid w:val="00362097"/>
    <w:rPr>
      <w:i/>
      <w:iCs/>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cs="Times New Roman"/>
      <w:color w:val="000000" w:themeColor="text1"/>
      <w:szCs w:val="20"/>
    </w:rPr>
  </w:style>
  <w:style w:type="character" w:customStyle="1" w:styleId="Titre4Car">
    <w:name w:val="Titre 4 Car"/>
    <w:basedOn w:val="Policepardfaut"/>
    <w:link w:val="Titre4"/>
    <w:uiPriority w:val="9"/>
    <w:rsid w:val="00362097"/>
    <w:rPr>
      <w:rFonts w:asciiTheme="majorHAnsi" w:eastAsiaTheme="majorEastAsia" w:hAnsiTheme="majorHAnsi" w:cstheme="majorBidi"/>
      <w:color w:val="00656B" w:themeColor="accent1" w:themeShade="BF"/>
      <w:sz w:val="24"/>
      <w:szCs w:val="24"/>
    </w:rPr>
  </w:style>
  <w:style w:type="character" w:customStyle="1" w:styleId="Titre5Car">
    <w:name w:val="Titre 5 Car"/>
    <w:basedOn w:val="Policepardfaut"/>
    <w:link w:val="Titre5"/>
    <w:uiPriority w:val="9"/>
    <w:rsid w:val="00362097"/>
    <w:rPr>
      <w:rFonts w:asciiTheme="majorHAnsi" w:eastAsiaTheme="majorEastAsia" w:hAnsiTheme="majorHAnsi" w:cstheme="majorBidi"/>
      <w:caps/>
      <w:color w:val="00656B" w:themeColor="accent1" w:themeShade="BF"/>
    </w:rPr>
  </w:style>
  <w:style w:type="character" w:customStyle="1" w:styleId="Titre6Car">
    <w:name w:val="Titre 6 Car"/>
    <w:basedOn w:val="Policepardfaut"/>
    <w:link w:val="Titre6"/>
    <w:uiPriority w:val="9"/>
    <w:rsid w:val="00362097"/>
    <w:rPr>
      <w:rFonts w:asciiTheme="majorHAnsi" w:eastAsiaTheme="majorEastAsia" w:hAnsiTheme="majorHAnsi" w:cstheme="majorBidi"/>
      <w:i/>
      <w:iCs/>
      <w:caps/>
      <w:color w:val="004348" w:themeColor="accent1" w:themeShade="80"/>
    </w:rPr>
  </w:style>
  <w:style w:type="character" w:customStyle="1" w:styleId="Titre7Car">
    <w:name w:val="Titre 7 Car"/>
    <w:basedOn w:val="Policepardfaut"/>
    <w:link w:val="Titre7"/>
    <w:uiPriority w:val="9"/>
    <w:rsid w:val="00362097"/>
    <w:rPr>
      <w:rFonts w:asciiTheme="majorHAnsi" w:eastAsiaTheme="majorEastAsia" w:hAnsiTheme="majorHAnsi" w:cstheme="majorBidi"/>
      <w:b/>
      <w:bCs/>
      <w:color w:val="004348" w:themeColor="accent1" w:themeShade="80"/>
    </w:rPr>
  </w:style>
  <w:style w:type="character" w:customStyle="1" w:styleId="Titre8Car">
    <w:name w:val="Titre 8 Car"/>
    <w:basedOn w:val="Policepardfaut"/>
    <w:link w:val="Titre8"/>
    <w:uiPriority w:val="9"/>
    <w:rsid w:val="00362097"/>
    <w:rPr>
      <w:rFonts w:asciiTheme="majorHAnsi" w:eastAsiaTheme="majorEastAsia" w:hAnsiTheme="majorHAnsi" w:cstheme="majorBidi"/>
      <w:b/>
      <w:bCs/>
      <w:i/>
      <w:iCs/>
      <w:color w:val="004348" w:themeColor="accent1" w:themeShade="80"/>
    </w:rPr>
  </w:style>
  <w:style w:type="character" w:customStyle="1" w:styleId="Titre9Car">
    <w:name w:val="Titre 9 Car"/>
    <w:basedOn w:val="Policepardfaut"/>
    <w:link w:val="Titre9"/>
    <w:uiPriority w:val="9"/>
    <w:rsid w:val="00362097"/>
    <w:rPr>
      <w:rFonts w:asciiTheme="majorHAnsi" w:eastAsiaTheme="majorEastAsia" w:hAnsiTheme="majorHAnsi" w:cstheme="majorBidi"/>
      <w:i/>
      <w:iCs/>
      <w:color w:val="004348" w:themeColor="accent1" w:themeShade="80"/>
    </w:rPr>
  </w:style>
  <w:style w:type="character" w:styleId="Accentuationintense">
    <w:name w:val="Intense Emphasis"/>
    <w:basedOn w:val="Policepardfaut"/>
    <w:uiPriority w:val="21"/>
    <w:qFormat/>
    <w:rsid w:val="00362097"/>
    <w:rPr>
      <w:b/>
      <w:bCs/>
      <w:i/>
      <w:iCs/>
    </w:rPr>
  </w:style>
  <w:style w:type="paragraph" w:styleId="Citationintense">
    <w:name w:val="Intense Quote"/>
    <w:basedOn w:val="Normal"/>
    <w:next w:val="Normal"/>
    <w:link w:val="CitationintenseCar"/>
    <w:uiPriority w:val="30"/>
    <w:qFormat/>
    <w:rsid w:val="00362097"/>
    <w:pPr>
      <w:spacing w:before="100" w:beforeAutospacing="1" w:after="240" w:line="240" w:lineRule="auto"/>
      <w:ind w:left="720"/>
      <w:jc w:val="center"/>
    </w:pPr>
    <w:rPr>
      <w:rFonts w:asciiTheme="majorHAnsi" w:eastAsiaTheme="majorEastAsia" w:hAnsiTheme="majorHAnsi" w:cstheme="majorBidi"/>
      <w:color w:val="013D3D" w:themeColor="text2"/>
      <w:spacing w:val="-6"/>
      <w:sz w:val="32"/>
      <w:szCs w:val="32"/>
    </w:rPr>
  </w:style>
  <w:style w:type="character" w:customStyle="1" w:styleId="CitationintenseCar">
    <w:name w:val="Citation intense Car"/>
    <w:basedOn w:val="Policepardfaut"/>
    <w:link w:val="Citationintense"/>
    <w:uiPriority w:val="30"/>
    <w:rsid w:val="00362097"/>
    <w:rPr>
      <w:rFonts w:asciiTheme="majorHAnsi" w:eastAsiaTheme="majorEastAsia" w:hAnsiTheme="majorHAnsi" w:cstheme="majorBidi"/>
      <w:color w:val="013D3D" w:themeColor="text2"/>
      <w:spacing w:val="-6"/>
      <w:sz w:val="32"/>
      <w:szCs w:val="32"/>
    </w:rPr>
  </w:style>
  <w:style w:type="character" w:styleId="Rfrenceintense">
    <w:name w:val="Intense Reference"/>
    <w:basedOn w:val="Policepardfaut"/>
    <w:uiPriority w:val="32"/>
    <w:qFormat/>
    <w:rsid w:val="00362097"/>
    <w:rPr>
      <w:b/>
      <w:bCs/>
      <w:smallCaps/>
      <w:color w:val="013D3D" w:themeColor="text2"/>
      <w:u w:val="single"/>
    </w:rPr>
  </w:style>
  <w:style w:type="paragraph" w:styleId="Listepuces">
    <w:name w:val="List Bullet"/>
    <w:basedOn w:val="Normal"/>
    <w:uiPriority w:val="36"/>
    <w:unhideWhenUsed/>
    <w:pPr>
      <w:numPr>
        <w:numId w:val="11"/>
      </w:numPr>
      <w:spacing w:after="0"/>
      <w:contextualSpacing/>
    </w:pPr>
  </w:style>
  <w:style w:type="paragraph" w:styleId="Listepuces2">
    <w:name w:val="List Bullet 2"/>
    <w:basedOn w:val="Normal"/>
    <w:uiPriority w:val="36"/>
    <w:unhideWhenUsed/>
    <w:pPr>
      <w:numPr>
        <w:numId w:val="12"/>
      </w:numPr>
      <w:spacing w:after="0"/>
    </w:pPr>
  </w:style>
  <w:style w:type="paragraph" w:styleId="Listepuces3">
    <w:name w:val="List Bullet 3"/>
    <w:basedOn w:val="Normal"/>
    <w:uiPriority w:val="36"/>
    <w:unhideWhenUsed/>
    <w:pPr>
      <w:numPr>
        <w:numId w:val="13"/>
      </w:numPr>
      <w:spacing w:after="0"/>
    </w:pPr>
  </w:style>
  <w:style w:type="paragraph" w:styleId="Listepuces4">
    <w:name w:val="List Bullet 4"/>
    <w:basedOn w:val="Normal"/>
    <w:uiPriority w:val="36"/>
    <w:unhideWhenUsed/>
    <w:pPr>
      <w:numPr>
        <w:numId w:val="14"/>
      </w:numPr>
      <w:spacing w:after="0"/>
    </w:pPr>
  </w:style>
  <w:style w:type="paragraph" w:styleId="Listepuces5">
    <w:name w:val="List Bullet 5"/>
    <w:basedOn w:val="Normal"/>
    <w:uiPriority w:val="36"/>
    <w:unhideWhenUsed/>
    <w:pPr>
      <w:numPr>
        <w:numId w:val="15"/>
      </w:numPr>
      <w:spacing w:after="0"/>
    </w:pPr>
  </w:style>
  <w:style w:type="paragraph" w:styleId="Sansinterligne">
    <w:name w:val="No Spacing"/>
    <w:uiPriority w:val="1"/>
    <w:qFormat/>
    <w:rsid w:val="00362097"/>
    <w:pPr>
      <w:spacing w:after="0" w:line="240" w:lineRule="auto"/>
    </w:p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29"/>
    <w:qFormat/>
    <w:rsid w:val="00362097"/>
    <w:pPr>
      <w:spacing w:before="120" w:after="120"/>
      <w:ind w:left="720"/>
    </w:pPr>
    <w:rPr>
      <w:color w:val="013D3D" w:themeColor="text2"/>
      <w:sz w:val="24"/>
      <w:szCs w:val="24"/>
    </w:rPr>
  </w:style>
  <w:style w:type="character" w:customStyle="1" w:styleId="CitationCar">
    <w:name w:val="Citation Car"/>
    <w:basedOn w:val="Policepardfaut"/>
    <w:link w:val="Citation"/>
    <w:uiPriority w:val="29"/>
    <w:rsid w:val="00362097"/>
    <w:rPr>
      <w:color w:val="013D3D" w:themeColor="text2"/>
      <w:sz w:val="24"/>
      <w:szCs w:val="24"/>
    </w:rPr>
  </w:style>
  <w:style w:type="character" w:styleId="lev">
    <w:name w:val="Strong"/>
    <w:basedOn w:val="Policepardfaut"/>
    <w:uiPriority w:val="22"/>
    <w:qFormat/>
    <w:rsid w:val="00362097"/>
    <w:rPr>
      <w:b/>
      <w:bCs/>
    </w:rPr>
  </w:style>
  <w:style w:type="character" w:styleId="Accentuationlgre">
    <w:name w:val="Subtle Emphasis"/>
    <w:basedOn w:val="Policepardfaut"/>
    <w:uiPriority w:val="19"/>
    <w:qFormat/>
    <w:rsid w:val="00362097"/>
    <w:rPr>
      <w:i/>
      <w:iCs/>
      <w:color w:val="595959" w:themeColor="text1" w:themeTint="A6"/>
    </w:rPr>
  </w:style>
  <w:style w:type="character" w:styleId="Rfrencelgre">
    <w:name w:val="Subtle Reference"/>
    <w:basedOn w:val="Policepardfaut"/>
    <w:uiPriority w:val="31"/>
    <w:qFormat/>
    <w:rsid w:val="00362097"/>
    <w:rPr>
      <w:smallCaps/>
      <w:color w:val="595959" w:themeColor="text1" w:themeTint="A6"/>
      <w:u w:val="none" w:color="7F7F7F" w:themeColor="text1" w:themeTint="80"/>
      <w:bdr w:val="none" w:sz="0" w:space="0" w:color="auto"/>
    </w:rPr>
  </w:style>
  <w:style w:type="table" w:styleId="Grilledutableau">
    <w:name w:val="Table Grid"/>
    <w:basedOn w:val="Tableau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1">
    <w:name w:val="toc 1"/>
    <w:basedOn w:val="Normal"/>
    <w:next w:val="Normal"/>
    <w:autoRedefine/>
    <w:uiPriority w:val="39"/>
    <w:unhideWhenUsed/>
    <w:rsid w:val="00272205"/>
    <w:pPr>
      <w:tabs>
        <w:tab w:val="right" w:leader="dot" w:pos="8630"/>
      </w:tabs>
      <w:spacing w:after="40" w:line="240" w:lineRule="auto"/>
    </w:pPr>
    <w:rPr>
      <w:smallCaps/>
      <w:noProof/>
      <w:color w:val="013D3D" w:themeColor="text2"/>
    </w:rPr>
  </w:style>
  <w:style w:type="paragraph" w:styleId="TM2">
    <w:name w:val="toc 2"/>
    <w:basedOn w:val="Normal"/>
    <w:next w:val="Normal"/>
    <w:autoRedefine/>
    <w:uiPriority w:val="39"/>
    <w:unhideWhenUsed/>
    <w:pPr>
      <w:tabs>
        <w:tab w:val="right" w:leader="dot" w:pos="8630"/>
      </w:tabs>
      <w:spacing w:after="40" w:line="240" w:lineRule="auto"/>
      <w:ind w:left="216"/>
    </w:pPr>
    <w:rPr>
      <w:smallCaps/>
      <w:noProof/>
    </w:rPr>
  </w:style>
  <w:style w:type="paragraph" w:styleId="TM3">
    <w:name w:val="toc 3"/>
    <w:basedOn w:val="Normal"/>
    <w:next w:val="Normal"/>
    <w:autoRedefine/>
    <w:uiPriority w:val="39"/>
    <w:unhideWhenUsed/>
    <w:pPr>
      <w:tabs>
        <w:tab w:val="right" w:leader="dot" w:pos="8630"/>
      </w:tabs>
      <w:spacing w:after="40" w:line="240" w:lineRule="auto"/>
      <w:ind w:left="446"/>
    </w:pPr>
    <w:rPr>
      <w:smallCaps/>
      <w:noProof/>
    </w:rPr>
  </w:style>
  <w:style w:type="paragraph" w:styleId="TM4">
    <w:name w:val="toc 4"/>
    <w:basedOn w:val="Normal"/>
    <w:next w:val="Normal"/>
    <w:autoRedefine/>
    <w:uiPriority w:val="99"/>
    <w:semiHidden/>
    <w:unhideWhenUsed/>
    <w:pPr>
      <w:tabs>
        <w:tab w:val="right" w:leader="dot" w:pos="8630"/>
      </w:tabs>
      <w:spacing w:after="40" w:line="240" w:lineRule="auto"/>
      <w:ind w:left="662"/>
    </w:pPr>
    <w:rPr>
      <w:smallCaps/>
      <w:noProof/>
    </w:rPr>
  </w:style>
  <w:style w:type="paragraph" w:styleId="TM5">
    <w:name w:val="toc 5"/>
    <w:basedOn w:val="Normal"/>
    <w:next w:val="Normal"/>
    <w:autoRedefine/>
    <w:uiPriority w:val="99"/>
    <w:semiHidden/>
    <w:unhideWhenUsed/>
    <w:pPr>
      <w:tabs>
        <w:tab w:val="right" w:leader="dot" w:pos="8630"/>
      </w:tabs>
      <w:spacing w:after="40" w:line="240" w:lineRule="auto"/>
      <w:ind w:left="878"/>
    </w:pPr>
    <w:rPr>
      <w:smallCaps/>
      <w:noProof/>
    </w:rPr>
  </w:style>
  <w:style w:type="paragraph" w:styleId="TM6">
    <w:name w:val="toc 6"/>
    <w:basedOn w:val="Normal"/>
    <w:next w:val="Normal"/>
    <w:autoRedefine/>
    <w:uiPriority w:val="99"/>
    <w:semiHidden/>
    <w:unhideWhenUsed/>
    <w:pPr>
      <w:tabs>
        <w:tab w:val="right" w:leader="dot" w:pos="8630"/>
      </w:tabs>
      <w:spacing w:after="40" w:line="240" w:lineRule="auto"/>
      <w:ind w:left="1094"/>
    </w:pPr>
    <w:rPr>
      <w:smallCaps/>
      <w:noProof/>
    </w:rPr>
  </w:style>
  <w:style w:type="paragraph" w:styleId="TM7">
    <w:name w:val="toc 7"/>
    <w:basedOn w:val="Normal"/>
    <w:next w:val="Normal"/>
    <w:autoRedefine/>
    <w:uiPriority w:val="99"/>
    <w:semiHidden/>
    <w:unhideWhenUsed/>
    <w:pPr>
      <w:tabs>
        <w:tab w:val="right" w:leader="dot" w:pos="8630"/>
      </w:tabs>
      <w:spacing w:after="40" w:line="240" w:lineRule="auto"/>
      <w:ind w:left="1325"/>
    </w:pPr>
    <w:rPr>
      <w:smallCaps/>
      <w:noProof/>
    </w:rPr>
  </w:style>
  <w:style w:type="paragraph" w:styleId="TM8">
    <w:name w:val="toc 8"/>
    <w:basedOn w:val="Normal"/>
    <w:next w:val="Normal"/>
    <w:autoRedefine/>
    <w:uiPriority w:val="99"/>
    <w:semiHidden/>
    <w:unhideWhenUsed/>
    <w:pPr>
      <w:tabs>
        <w:tab w:val="right" w:leader="dot" w:pos="8630"/>
      </w:tabs>
      <w:spacing w:after="40" w:line="240" w:lineRule="auto"/>
      <w:ind w:left="1540"/>
    </w:pPr>
    <w:rPr>
      <w:smallCaps/>
      <w:noProof/>
    </w:rPr>
  </w:style>
  <w:style w:type="paragraph" w:styleId="TM9">
    <w:name w:val="toc 9"/>
    <w:basedOn w:val="Normal"/>
    <w:next w:val="Normal"/>
    <w:autoRedefine/>
    <w:uiPriority w:val="99"/>
    <w:semiHidden/>
    <w:unhideWhenUsed/>
    <w:pPr>
      <w:tabs>
        <w:tab w:val="right" w:leader="dot" w:pos="8630"/>
      </w:tabs>
      <w:spacing w:after="40" w:line="240" w:lineRule="auto"/>
      <w:ind w:left="1760"/>
    </w:pPr>
    <w:rPr>
      <w:smallCaps/>
      <w:noProof/>
    </w:rPr>
  </w:style>
  <w:style w:type="character" w:styleId="Lienhypertexte">
    <w:name w:val="Hyperlink"/>
    <w:basedOn w:val="Policepardfaut"/>
    <w:uiPriority w:val="99"/>
    <w:unhideWhenUsed/>
    <w:rPr>
      <w:color w:val="CC9900" w:themeColor="hyperlink"/>
      <w:u w:val="single"/>
    </w:rPr>
  </w:style>
  <w:style w:type="table" w:styleId="Tableausimple4">
    <w:name w:val="Plain Table 4"/>
    <w:basedOn w:val="Tableau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detabledesmatires">
    <w:name w:val="TOC Heading"/>
    <w:basedOn w:val="Titre1"/>
    <w:next w:val="Normal"/>
    <w:uiPriority w:val="39"/>
    <w:unhideWhenUsed/>
    <w:qFormat/>
    <w:rsid w:val="00362097"/>
    <w:pPr>
      <w:outlineLvl w:val="9"/>
    </w:pPr>
  </w:style>
  <w:style w:type="paragraph" w:styleId="Paragraphedeliste">
    <w:name w:val="List Paragraph"/>
    <w:basedOn w:val="Normal"/>
    <w:uiPriority w:val="34"/>
    <w:qFormat/>
    <w:rsid w:val="003620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ujos\AppData\Roaming\Microsoft\Templates\Rapport%20(th&#232;me%20&#201;quit&#233;).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5B707-08A0-4247-AD98-DB3858835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(thème Équité).dotx</Template>
  <TotalTime>677</TotalTime>
  <Pages>1</Pages>
  <Words>1708</Words>
  <Characters>9398</Characters>
  <Application>Microsoft Office Word</Application>
  <DocSecurity>0</DocSecurity>
  <Lines>78</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XU</dc:creator>
  <cp:keywords/>
  <dc:description/>
  <cp:lastModifiedBy>clotaire tchoupou</cp:lastModifiedBy>
  <cp:revision>174</cp:revision>
  <cp:lastPrinted>2022-05-15T22:02:00Z</cp:lastPrinted>
  <dcterms:created xsi:type="dcterms:W3CDTF">2022-05-11T09:48:00Z</dcterms:created>
  <dcterms:modified xsi:type="dcterms:W3CDTF">2022-05-15T22:02:00Z</dcterms:modified>
</cp:coreProperties>
</file>